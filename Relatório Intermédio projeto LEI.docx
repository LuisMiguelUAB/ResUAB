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1DC862" w14:textId="77777777" w:rsidR="00C6554A" w:rsidRPr="00920F97" w:rsidRDefault="00435233" w:rsidP="00C6554A">
      <w:pPr>
        <w:pStyle w:val="Fotografia"/>
      </w:pPr>
      <w:r w:rsidRPr="00920F97">
        <w:rPr>
          <w:noProof/>
          <w:lang w:eastAsia="pt-PT"/>
        </w:rPr>
        <w:drawing>
          <wp:inline distT="0" distB="0" distL="0" distR="0" wp14:anchorId="0BA8247D" wp14:editId="4C8C90F9">
            <wp:extent cx="3800475" cy="1121140"/>
            <wp:effectExtent l="0" t="0" r="0" b="3175"/>
            <wp:docPr id="1" name="Imagem 1" descr="http://www.magicalindustry-aip.pt/wp-content/uploads/2017/03/u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gicalindustry-aip.pt/wp-content/uploads/2017/03/ua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97" cy="113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0024" w14:textId="77777777" w:rsidR="00435233" w:rsidRPr="00920F97" w:rsidRDefault="00435233" w:rsidP="00C6554A">
      <w:pPr>
        <w:pStyle w:val="Fotografia"/>
      </w:pPr>
    </w:p>
    <w:p w14:paraId="711B22D1" w14:textId="77777777" w:rsidR="00435233" w:rsidRPr="00920F97" w:rsidRDefault="00435233" w:rsidP="00C6554A">
      <w:pPr>
        <w:pStyle w:val="Fotografia"/>
      </w:pPr>
    </w:p>
    <w:p w14:paraId="39139F8A" w14:textId="77777777" w:rsidR="00435233" w:rsidRPr="00920F97" w:rsidRDefault="00435233" w:rsidP="00C6554A">
      <w:pPr>
        <w:pStyle w:val="Fotografia"/>
      </w:pPr>
    </w:p>
    <w:p w14:paraId="40DC5576" w14:textId="77777777" w:rsidR="00435233" w:rsidRPr="00920F97" w:rsidRDefault="00435233" w:rsidP="00C6554A">
      <w:pPr>
        <w:pStyle w:val="Fotografia"/>
      </w:pPr>
    </w:p>
    <w:p w14:paraId="5FC77206" w14:textId="77777777" w:rsidR="00435233" w:rsidRPr="00920F97" w:rsidRDefault="00435233" w:rsidP="00C6554A">
      <w:pPr>
        <w:pStyle w:val="Fotografia"/>
        <w:rPr>
          <w:sz w:val="24"/>
        </w:rPr>
      </w:pPr>
      <w:r w:rsidRPr="00920F97">
        <w:rPr>
          <w:sz w:val="28"/>
        </w:rPr>
        <w:t>Projeto Final em Engenharia Informática</w:t>
      </w:r>
    </w:p>
    <w:p w14:paraId="016E2813" w14:textId="77777777" w:rsidR="00435233" w:rsidRPr="00920F97" w:rsidRDefault="00435233" w:rsidP="00C6554A">
      <w:pPr>
        <w:pStyle w:val="Fotografia"/>
      </w:pPr>
    </w:p>
    <w:p w14:paraId="7A0416D9" w14:textId="77777777" w:rsidR="00435233" w:rsidRPr="00920F97" w:rsidRDefault="00435233" w:rsidP="00C6554A">
      <w:pPr>
        <w:pStyle w:val="Fotografia"/>
      </w:pPr>
    </w:p>
    <w:p w14:paraId="09ED7AA6" w14:textId="77777777" w:rsidR="00435233" w:rsidRPr="00920F97" w:rsidRDefault="00435233" w:rsidP="00C6554A">
      <w:pPr>
        <w:pStyle w:val="Fotografia"/>
      </w:pPr>
    </w:p>
    <w:p w14:paraId="7686DC09" w14:textId="77777777" w:rsidR="00435233" w:rsidRPr="00920F97" w:rsidRDefault="00435233" w:rsidP="00C6554A">
      <w:pPr>
        <w:pStyle w:val="Fotografia"/>
      </w:pPr>
    </w:p>
    <w:p w14:paraId="2EB44C24" w14:textId="77777777" w:rsidR="00435233" w:rsidRPr="00920F97" w:rsidRDefault="00435233" w:rsidP="00C6554A">
      <w:pPr>
        <w:pStyle w:val="Fotografia"/>
      </w:pPr>
    </w:p>
    <w:p w14:paraId="55D9D91E" w14:textId="2E34B122" w:rsidR="00C6554A" w:rsidRPr="00920F97" w:rsidRDefault="00446050" w:rsidP="00C6554A">
      <w:pPr>
        <w:pStyle w:val="Ttulo"/>
      </w:pPr>
      <w:r w:rsidRPr="00920F97">
        <w:t>ResUAB</w:t>
      </w:r>
    </w:p>
    <w:p w14:paraId="216B3E26" w14:textId="4AF76AEA" w:rsidR="00C6554A" w:rsidRPr="00920F97" w:rsidRDefault="00446050" w:rsidP="00C6554A">
      <w:pPr>
        <w:pStyle w:val="Subttulo"/>
      </w:pPr>
      <w:r w:rsidRPr="00920F97">
        <w:t>aPLICAÇÃO INTEGRADA PARA REGISTO E MONITORIZAÇÃO DA QUA</w:t>
      </w:r>
      <w:r w:rsidR="00D9182E" w:rsidRPr="00920F97">
        <w:t>n</w:t>
      </w:r>
      <w:r w:rsidRPr="00920F97">
        <w:t xml:space="preserve">TIDADE DE RESIDUOS URBANOS PRODUZIDOS </w:t>
      </w:r>
      <w:r w:rsidR="00D9182E" w:rsidRPr="00920F97">
        <w:t xml:space="preserve">e separados </w:t>
      </w:r>
      <w:r w:rsidRPr="00920F97">
        <w:t>PELA uab</w:t>
      </w:r>
    </w:p>
    <w:p w14:paraId="2A3C0103" w14:textId="77777777" w:rsidR="00435233" w:rsidRPr="00920F97" w:rsidRDefault="00435233" w:rsidP="00C6554A">
      <w:pPr>
        <w:pStyle w:val="Subttulo"/>
      </w:pPr>
    </w:p>
    <w:p w14:paraId="5AFF9553" w14:textId="77777777" w:rsidR="00435233" w:rsidRPr="00920F97" w:rsidRDefault="00435233" w:rsidP="00C6554A">
      <w:pPr>
        <w:pStyle w:val="Subttulo"/>
      </w:pPr>
    </w:p>
    <w:p w14:paraId="1A1064B3" w14:textId="77777777" w:rsidR="00435233" w:rsidRPr="00920F97" w:rsidRDefault="00435233" w:rsidP="00C6554A">
      <w:pPr>
        <w:pStyle w:val="Subttulo"/>
      </w:pPr>
    </w:p>
    <w:p w14:paraId="01F3EED0" w14:textId="77777777" w:rsidR="00435233" w:rsidRPr="00920F97" w:rsidRDefault="00435233" w:rsidP="00C6554A">
      <w:pPr>
        <w:pStyle w:val="Subttulo"/>
      </w:pPr>
    </w:p>
    <w:p w14:paraId="061D557E" w14:textId="77777777" w:rsidR="00435233" w:rsidRPr="00920F97" w:rsidRDefault="00435233" w:rsidP="00C6554A">
      <w:pPr>
        <w:pStyle w:val="Subttulo"/>
      </w:pPr>
    </w:p>
    <w:p w14:paraId="2E657188" w14:textId="77777777" w:rsidR="00435233" w:rsidRPr="00920F97" w:rsidRDefault="00435233" w:rsidP="00C6554A">
      <w:pPr>
        <w:pStyle w:val="Subttulo"/>
      </w:pPr>
    </w:p>
    <w:p w14:paraId="04C14611" w14:textId="77777777" w:rsidR="00435233" w:rsidRPr="00920F97" w:rsidRDefault="00435233" w:rsidP="00C6554A">
      <w:pPr>
        <w:pStyle w:val="Subttulo"/>
      </w:pPr>
    </w:p>
    <w:p w14:paraId="05A9B257" w14:textId="77777777" w:rsidR="00435233" w:rsidRPr="00920F97" w:rsidRDefault="00435233" w:rsidP="00C6554A">
      <w:pPr>
        <w:pStyle w:val="Subttulo"/>
      </w:pPr>
    </w:p>
    <w:p w14:paraId="5A2B5941" w14:textId="77777777" w:rsidR="00435233" w:rsidRPr="00920F97" w:rsidRDefault="00435233" w:rsidP="00C6554A">
      <w:pPr>
        <w:pStyle w:val="Subttulo"/>
      </w:pPr>
    </w:p>
    <w:p w14:paraId="4C0C0A29" w14:textId="77777777" w:rsidR="00435233" w:rsidRPr="00920F97" w:rsidRDefault="00435233" w:rsidP="00C6554A">
      <w:pPr>
        <w:pStyle w:val="Subttulo"/>
      </w:pPr>
    </w:p>
    <w:p w14:paraId="535C69AA" w14:textId="77777777" w:rsidR="00435233" w:rsidRPr="00920F97" w:rsidRDefault="00435233" w:rsidP="00C6554A">
      <w:pPr>
        <w:pStyle w:val="Subttulo"/>
      </w:pPr>
    </w:p>
    <w:p w14:paraId="2D2A6F1C" w14:textId="77777777" w:rsidR="00435233" w:rsidRPr="00920F97" w:rsidRDefault="00435233" w:rsidP="00C6554A">
      <w:pPr>
        <w:pStyle w:val="Subttulo"/>
      </w:pPr>
    </w:p>
    <w:p w14:paraId="4FF5411D" w14:textId="77777777" w:rsidR="00435233" w:rsidRPr="00920F97" w:rsidRDefault="00435233" w:rsidP="00C6554A">
      <w:pPr>
        <w:pStyle w:val="Subttulo"/>
      </w:pPr>
    </w:p>
    <w:p w14:paraId="67BA6DC1" w14:textId="77777777" w:rsidR="00435233" w:rsidRPr="00920F97" w:rsidRDefault="00435233" w:rsidP="00C6554A">
      <w:pPr>
        <w:pStyle w:val="InformaesdeContacto"/>
        <w:rPr>
          <w:lang w:bidi="pt-PT"/>
        </w:rPr>
      </w:pPr>
      <w:bookmarkStart w:id="0" w:name="_GoBack"/>
      <w:bookmarkEnd w:id="0"/>
    </w:p>
    <w:p w14:paraId="761168EA" w14:textId="3284B72A" w:rsidR="00435233" w:rsidRPr="00920F97" w:rsidRDefault="00446050" w:rsidP="00C6554A">
      <w:pPr>
        <w:pStyle w:val="InformaesdeContacto"/>
        <w:rPr>
          <w:lang w:bidi="pt-PT"/>
        </w:rPr>
      </w:pPr>
      <w:r w:rsidRPr="00920F97">
        <w:rPr>
          <w:lang w:bidi="pt-PT"/>
        </w:rPr>
        <w:t>Orientador - Professor José Coelho</w:t>
      </w:r>
    </w:p>
    <w:p w14:paraId="14F2D71D" w14:textId="77777777" w:rsidR="00435233" w:rsidRPr="00920F97" w:rsidRDefault="00435233" w:rsidP="00C6554A">
      <w:pPr>
        <w:pStyle w:val="InformaesdeContacto"/>
        <w:rPr>
          <w:lang w:bidi="pt-PT"/>
        </w:rPr>
      </w:pPr>
    </w:p>
    <w:p w14:paraId="433341FC" w14:textId="331EF258" w:rsidR="00BA75F1" w:rsidRPr="00920F97" w:rsidRDefault="00BF3CA1" w:rsidP="00C6554A">
      <w:pPr>
        <w:pStyle w:val="InformaesdeContacto"/>
        <w:rPr>
          <w:lang w:bidi="pt-PT"/>
        </w:rPr>
      </w:pPr>
      <w:r w:rsidRPr="00920F97">
        <w:rPr>
          <w:lang w:bidi="pt-PT"/>
        </w:rPr>
        <w:t>07 de Maio</w:t>
      </w:r>
      <w:r w:rsidR="00446050" w:rsidRPr="00920F97">
        <w:rPr>
          <w:lang w:bidi="pt-PT"/>
        </w:rPr>
        <w:t xml:space="preserve"> de 2024</w:t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-1329974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774135" w14:textId="77777777" w:rsidR="00C70FD7" w:rsidRPr="00920F97" w:rsidRDefault="00C70FD7">
          <w:pPr>
            <w:pStyle w:val="Cabealhodondice"/>
          </w:pPr>
          <w:r w:rsidRPr="00920F97">
            <w:t>Índice</w:t>
          </w:r>
        </w:p>
        <w:p w14:paraId="6F1326CC" w14:textId="0BED3FE0" w:rsidR="00874F02" w:rsidRDefault="00C70FD7">
          <w:pPr>
            <w:pStyle w:val="ndice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r w:rsidRPr="00920F97">
            <w:rPr>
              <w:b/>
              <w:bCs/>
            </w:rPr>
            <w:fldChar w:fldCharType="begin"/>
          </w:r>
          <w:r w:rsidRPr="00920F97">
            <w:rPr>
              <w:b/>
              <w:bCs/>
            </w:rPr>
            <w:instrText xml:space="preserve"> TOC \o "1-3" \h \z \u </w:instrText>
          </w:r>
          <w:r w:rsidRPr="00920F97">
            <w:rPr>
              <w:b/>
              <w:bCs/>
            </w:rPr>
            <w:fldChar w:fldCharType="separate"/>
          </w:r>
          <w:hyperlink w:anchor="_Toc166079547" w:history="1">
            <w:r w:rsidR="00874F02" w:rsidRPr="002827E9">
              <w:rPr>
                <w:rStyle w:val="Hiperligao"/>
                <w:noProof/>
              </w:rPr>
              <w:t>1 - Descrição e objetivos do trabalho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_Toc166079547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2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4CC44423" w14:textId="29EFDACF" w:rsidR="00874F02" w:rsidRDefault="00A927A5">
          <w:pPr>
            <w:pStyle w:val="ndice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48" w:history="1">
            <w:r w:rsidR="00874F02" w:rsidRPr="002827E9">
              <w:rPr>
                <w:rStyle w:val="Hiperligao"/>
                <w:noProof/>
              </w:rPr>
              <w:t>1.1.</w:t>
            </w:r>
            <w:r w:rsidR="00874F02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874F02" w:rsidRPr="002827E9">
              <w:rPr>
                <w:rStyle w:val="Hiperligao"/>
                <w:noProof/>
              </w:rPr>
              <w:t>Proposta para o trabalho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_Toc166079548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3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2076DF70" w14:textId="2176EB2D" w:rsidR="00874F02" w:rsidRDefault="00A927A5">
          <w:pPr>
            <w:pStyle w:val="ndice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49" w:history="1">
            <w:r w:rsidR="00874F02" w:rsidRPr="002827E9">
              <w:rPr>
                <w:rStyle w:val="Hiperligao"/>
                <w:noProof/>
              </w:rPr>
              <w:t>1.2.</w:t>
            </w:r>
            <w:r w:rsidR="00874F02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874F02" w:rsidRPr="002827E9">
              <w:rPr>
                <w:rStyle w:val="Hiperligao"/>
                <w:noProof/>
              </w:rPr>
              <w:t>Objetivos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_Toc166079549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4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0B6694AC" w14:textId="3B5E7AA2" w:rsidR="00874F02" w:rsidRDefault="00A927A5">
          <w:pPr>
            <w:pStyle w:val="ndice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50" w:history="1">
            <w:r w:rsidR="00874F02" w:rsidRPr="002827E9">
              <w:rPr>
                <w:rStyle w:val="Hiperligao"/>
                <w:noProof/>
              </w:rPr>
              <w:t>1.3.</w:t>
            </w:r>
            <w:r w:rsidR="00874F02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874F02" w:rsidRPr="002827E9">
              <w:rPr>
                <w:rStyle w:val="Hiperligao"/>
                <w:noProof/>
              </w:rPr>
              <w:t>Resultados esperados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_Toc166079550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8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79623ACF" w14:textId="5F24F0A4" w:rsidR="00874F02" w:rsidRDefault="00A927A5">
          <w:pPr>
            <w:pStyle w:val="ndice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51" w:history="1">
            <w:r w:rsidR="00874F02" w:rsidRPr="002827E9">
              <w:rPr>
                <w:rStyle w:val="Hiperligao"/>
                <w:noProof/>
              </w:rPr>
              <w:t>1.4.</w:t>
            </w:r>
            <w:r w:rsidR="00874F02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874F02" w:rsidRPr="002827E9">
              <w:rPr>
                <w:rStyle w:val="Hiperligao"/>
                <w:noProof/>
              </w:rPr>
              <w:t>Cronograma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_Toc166079551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8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48771D78" w14:textId="127DBC3B" w:rsidR="00874F02" w:rsidRDefault="00A927A5">
          <w:pPr>
            <w:pStyle w:val="ndice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52" w:history="1">
            <w:r w:rsidR="00874F02" w:rsidRPr="002827E9">
              <w:rPr>
                <w:rStyle w:val="Hiperligao"/>
                <w:noProof/>
              </w:rPr>
              <w:t>2 - Metodologia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_Toc166079552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10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1CB2719E" w14:textId="42EC2455" w:rsidR="00874F02" w:rsidRDefault="00A927A5">
          <w:pPr>
            <w:pStyle w:val="ndice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53" w:history="1">
            <w:r w:rsidR="00874F02" w:rsidRPr="002827E9">
              <w:rPr>
                <w:rStyle w:val="Hiperligao"/>
                <w:noProof/>
              </w:rPr>
              <w:t>3 - Apresentação e análise dos resultados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_Toc166079553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12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04BD78E5" w14:textId="7C21B89E" w:rsidR="00874F02" w:rsidRDefault="00A927A5">
          <w:pPr>
            <w:pStyle w:val="ndice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54" w:history="1">
            <w:r w:rsidR="00874F02" w:rsidRPr="002827E9">
              <w:rPr>
                <w:rStyle w:val="Hiperligao"/>
                <w:noProof/>
              </w:rPr>
              <w:t>3.1</w:t>
            </w:r>
            <w:r w:rsidR="00874F02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874F02" w:rsidRPr="002827E9">
              <w:rPr>
                <w:rStyle w:val="Hiperligao"/>
                <w:noProof/>
              </w:rPr>
              <w:t>Gestão de Residuos Urbanos Produzidos e Separados na UAB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_Toc166079554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12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73D38908" w14:textId="0CA434A0" w:rsidR="00874F02" w:rsidRDefault="00A927A5">
          <w:pPr>
            <w:pStyle w:val="ndice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55" w:history="1">
            <w:r w:rsidR="00874F02" w:rsidRPr="002827E9">
              <w:rPr>
                <w:rStyle w:val="Hiperligao"/>
                <w:noProof/>
              </w:rPr>
              <w:t>3.2</w:t>
            </w:r>
            <w:r w:rsidR="00874F02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874F02" w:rsidRPr="002827E9">
              <w:rPr>
                <w:rStyle w:val="Hiperligao"/>
                <w:noProof/>
              </w:rPr>
              <w:t>Requisitos do Software para Gestão de Resíduos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_Toc166079555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12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153CFFAE" w14:textId="5F0D94BE" w:rsidR="00874F02" w:rsidRDefault="00A927A5">
          <w:pPr>
            <w:pStyle w:val="ndice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56" w:history="1">
            <w:r w:rsidR="00874F02" w:rsidRPr="002827E9">
              <w:rPr>
                <w:rStyle w:val="Hiperligao"/>
                <w:noProof/>
              </w:rPr>
              <w:t>3.3</w:t>
            </w:r>
            <w:r w:rsidR="00874F02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874F02" w:rsidRPr="002827E9">
              <w:rPr>
                <w:rStyle w:val="Hiperligao"/>
                <w:noProof/>
              </w:rPr>
              <w:t>Análise e Projeto do Software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_Toc166079556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13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60296EC8" w14:textId="3049C273" w:rsidR="00874F02" w:rsidRDefault="00A927A5">
          <w:pPr>
            <w:pStyle w:val="ndice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166079557" w:history="1">
            <w:r w:rsidR="00874F02" w:rsidRPr="002827E9">
              <w:rPr>
                <w:rStyle w:val="Hiperligao"/>
                <w:noProof/>
              </w:rPr>
              <w:t>3.4</w:t>
            </w:r>
            <w:r w:rsidR="00874F02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874F02" w:rsidRPr="002827E9">
              <w:rPr>
                <w:rStyle w:val="Hiperligao"/>
                <w:noProof/>
              </w:rPr>
              <w:t>Software para gestão de recolhas de residuos urbanos da UAB</w:t>
            </w:r>
            <w:r w:rsidR="00874F02">
              <w:rPr>
                <w:noProof/>
                <w:webHidden/>
              </w:rPr>
              <w:tab/>
            </w:r>
            <w:r w:rsidR="00874F02">
              <w:rPr>
                <w:noProof/>
                <w:webHidden/>
              </w:rPr>
              <w:fldChar w:fldCharType="begin"/>
            </w:r>
            <w:r w:rsidR="00874F02">
              <w:rPr>
                <w:noProof/>
                <w:webHidden/>
              </w:rPr>
              <w:instrText xml:space="preserve"> PAGEREF _Toc166079557 \h </w:instrText>
            </w:r>
            <w:r w:rsidR="00874F02">
              <w:rPr>
                <w:noProof/>
                <w:webHidden/>
              </w:rPr>
            </w:r>
            <w:r w:rsidR="00874F02">
              <w:rPr>
                <w:noProof/>
                <w:webHidden/>
              </w:rPr>
              <w:fldChar w:fldCharType="separate"/>
            </w:r>
            <w:r w:rsidR="00082973">
              <w:rPr>
                <w:noProof/>
                <w:webHidden/>
              </w:rPr>
              <w:t>17</w:t>
            </w:r>
            <w:r w:rsidR="00874F02">
              <w:rPr>
                <w:noProof/>
                <w:webHidden/>
              </w:rPr>
              <w:fldChar w:fldCharType="end"/>
            </w:r>
          </w:hyperlink>
        </w:p>
        <w:p w14:paraId="30B779F8" w14:textId="70C5CB3F" w:rsidR="00C70FD7" w:rsidRPr="00920F97" w:rsidRDefault="00C70FD7">
          <w:pPr>
            <w:rPr>
              <w:b/>
              <w:bCs/>
              <w:webHidden/>
            </w:rPr>
          </w:pPr>
          <w:r w:rsidRPr="00920F97">
            <w:rPr>
              <w:b/>
              <w:bCs/>
            </w:rPr>
            <w:fldChar w:fldCharType="end"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</w:p>
        <w:p w14:paraId="09CEFC88" w14:textId="77777777" w:rsidR="00C70FD7" w:rsidRPr="00920F97" w:rsidRDefault="00C70FD7"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  <w:r w:rsidRPr="00920F97">
            <w:rPr>
              <w:b/>
              <w:bCs/>
              <w:webHidden/>
            </w:rPr>
            <w:tab/>
          </w:r>
        </w:p>
      </w:sdtContent>
    </w:sdt>
    <w:p w14:paraId="64BAB449" w14:textId="77777777" w:rsidR="000A5168" w:rsidRPr="00920F97" w:rsidRDefault="000A5168" w:rsidP="00267CD0">
      <w:r w:rsidRPr="00920F97">
        <w:rPr>
          <w:lang w:bidi="pt-PT"/>
        </w:rPr>
        <w:br w:type="page"/>
      </w:r>
    </w:p>
    <w:p w14:paraId="6AF80AED" w14:textId="77777777" w:rsidR="007E41A5" w:rsidRPr="00920F97" w:rsidRDefault="007E41A5" w:rsidP="007E41A5">
      <w:pPr>
        <w:pStyle w:val="Ttulo"/>
        <w:jc w:val="left"/>
      </w:pPr>
      <w:r w:rsidRPr="00920F97">
        <w:lastRenderedPageBreak/>
        <w:t>Capítulo 1</w:t>
      </w:r>
    </w:p>
    <w:p w14:paraId="69A34E47" w14:textId="02F90059" w:rsidR="00CC063C" w:rsidRPr="00920F97" w:rsidRDefault="007933C7" w:rsidP="00162F63">
      <w:pPr>
        <w:pStyle w:val="Cabealho1"/>
      </w:pPr>
      <w:bookmarkStart w:id="1" w:name="_Toc166079547"/>
      <w:r>
        <w:t xml:space="preserve">1 - </w:t>
      </w:r>
      <w:r w:rsidR="00CC063C" w:rsidRPr="00920F97">
        <w:t>Descrição e objetivos do trabalho</w:t>
      </w:r>
      <w:bookmarkEnd w:id="1"/>
    </w:p>
    <w:p w14:paraId="0CC05907" w14:textId="4DD30968" w:rsidR="0053550C" w:rsidRPr="00920F97" w:rsidRDefault="0053550C" w:rsidP="00B71470">
      <w:pPr>
        <w:jc w:val="both"/>
      </w:pPr>
      <w:r w:rsidRPr="00920F97">
        <w:t>A produção de resíduos sólidos cresceu consideravelmente nos últimos anos, principalmente por causa do crescimento populacional e do aumento no consumo de produtos industrializados. Acompanhando este crescimento, existe também uma maior preocupação com a recolha e separação dos resíduos, situação à qual a UAB não ficou indiferente.</w:t>
      </w:r>
    </w:p>
    <w:p w14:paraId="20FB2C1D" w14:textId="5EDB501E" w:rsidR="00144025" w:rsidRPr="00920F97" w:rsidRDefault="00144025" w:rsidP="00B71470">
      <w:pPr>
        <w:jc w:val="both"/>
      </w:pPr>
      <w:r w:rsidRPr="00920F97">
        <w:t>Dados da Agência Portuguesa do Ambiente, demonstram este crescimento na produção de resíduos em Portugal.</w:t>
      </w:r>
    </w:p>
    <w:p w14:paraId="1E9D6631" w14:textId="6934A8C3" w:rsidR="00144025" w:rsidRPr="00920F97" w:rsidRDefault="00144025" w:rsidP="00B71470">
      <w:pPr>
        <w:jc w:val="both"/>
      </w:pPr>
    </w:p>
    <w:p w14:paraId="243B1F54" w14:textId="53E7D855" w:rsidR="00144025" w:rsidRPr="00920F97" w:rsidRDefault="00144025" w:rsidP="00B71470">
      <w:pPr>
        <w:jc w:val="both"/>
        <w:rPr>
          <w:b/>
          <w:i/>
        </w:rPr>
      </w:pPr>
      <w:r w:rsidRPr="00920F97">
        <w:rPr>
          <w:b/>
          <w:i/>
        </w:rPr>
        <w:t>Produção e capitação de resíduos urbanos</w:t>
      </w:r>
    </w:p>
    <w:p w14:paraId="4C9CE04F" w14:textId="0E416B26" w:rsidR="00144025" w:rsidRPr="00920F97" w:rsidRDefault="00144025" w:rsidP="00B71470">
      <w:pPr>
        <w:jc w:val="both"/>
      </w:pPr>
      <w:r w:rsidRPr="00920F97">
        <w:rPr>
          <w:noProof/>
          <w:lang w:eastAsia="pt-PT"/>
        </w:rPr>
        <w:drawing>
          <wp:inline distT="0" distB="0" distL="0" distR="0" wp14:anchorId="16869DB6" wp14:editId="652B198C">
            <wp:extent cx="5274310" cy="407860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7EB8379D" w14:textId="77777777" w:rsidR="00144025" w:rsidRPr="00920F97" w:rsidRDefault="00144025" w:rsidP="00B71470">
      <w:pPr>
        <w:jc w:val="both"/>
      </w:pPr>
    </w:p>
    <w:p w14:paraId="341CBB5D" w14:textId="2A6913F0" w:rsidR="00144025" w:rsidRPr="00920F97" w:rsidRDefault="00144025" w:rsidP="00B71470">
      <w:pPr>
        <w:jc w:val="both"/>
      </w:pPr>
      <w:r w:rsidRPr="00920F97">
        <w:t>Apesar de nos últimos anos ter havido um incremento no número de infraestruturas para a recolha seletiva, a mesma não teve os reflexos proporcionais nos quantitativos recolhidos seletivamente, conforme dados da Agência Portuguesa do Ambiente.</w:t>
      </w:r>
    </w:p>
    <w:p w14:paraId="1C2E9842" w14:textId="52C43079" w:rsidR="00144025" w:rsidRPr="00920F97" w:rsidRDefault="00144025" w:rsidP="00B71470">
      <w:pPr>
        <w:jc w:val="both"/>
      </w:pPr>
    </w:p>
    <w:p w14:paraId="4B84649A" w14:textId="5401E113" w:rsidR="00144025" w:rsidRPr="00920F97" w:rsidRDefault="00144025" w:rsidP="00B71470">
      <w:pPr>
        <w:jc w:val="both"/>
      </w:pPr>
    </w:p>
    <w:p w14:paraId="67247330" w14:textId="61E1CF51" w:rsidR="00144025" w:rsidRPr="00920F97" w:rsidRDefault="00144025" w:rsidP="00B71470">
      <w:pPr>
        <w:jc w:val="both"/>
      </w:pPr>
    </w:p>
    <w:p w14:paraId="2EDB471F" w14:textId="15ACFD4C" w:rsidR="00144025" w:rsidRPr="00920F97" w:rsidRDefault="00144025" w:rsidP="00B71470">
      <w:pPr>
        <w:jc w:val="both"/>
        <w:rPr>
          <w:b/>
          <w:i/>
        </w:rPr>
      </w:pPr>
      <w:r w:rsidRPr="00920F97">
        <w:rPr>
          <w:b/>
          <w:i/>
        </w:rPr>
        <w:t>Recolha de RU</w:t>
      </w:r>
    </w:p>
    <w:p w14:paraId="5311CC2A" w14:textId="76A58592" w:rsidR="00144025" w:rsidRPr="00920F97" w:rsidRDefault="00144025" w:rsidP="00B71470">
      <w:pPr>
        <w:jc w:val="both"/>
      </w:pPr>
      <w:r w:rsidRPr="00920F97">
        <w:rPr>
          <w:noProof/>
          <w:lang w:eastAsia="pt-PT"/>
        </w:rPr>
        <w:drawing>
          <wp:inline distT="0" distB="0" distL="0" distR="0" wp14:anchorId="47023743" wp14:editId="33080DD8">
            <wp:extent cx="5274310" cy="425005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2FDB54C" w14:textId="1F4961E5" w:rsidR="0053550C" w:rsidRPr="00920F97" w:rsidRDefault="0053550C" w:rsidP="00B71470">
      <w:pPr>
        <w:jc w:val="both"/>
      </w:pPr>
      <w:r w:rsidRPr="00920F97">
        <w:t>Neste sentido a UAB</w:t>
      </w:r>
      <w:r w:rsidR="00144025" w:rsidRPr="00920F97">
        <w:t xml:space="preserve"> já efetua uma</w:t>
      </w:r>
      <w:r w:rsidRPr="00920F97">
        <w:t xml:space="preserve"> separação dos resíduos e executa o registo dos mesmos numa folha de dados, de modo a poder monitorizar a produção e separação de resíduos.</w:t>
      </w:r>
    </w:p>
    <w:p w14:paraId="2656297A" w14:textId="0FEB10E8" w:rsidR="0053550C" w:rsidRPr="00920F97" w:rsidRDefault="0053550C" w:rsidP="00B71470">
      <w:pPr>
        <w:jc w:val="both"/>
      </w:pPr>
      <w:r w:rsidRPr="00920F97">
        <w:t>Para melhorar a recolha e tratamento da informação recolhida, assim como a capacidade de monitorização, pretende-se criar uma aplicação integrada para registo e monitorização da quantidade de resíduos urbanos</w:t>
      </w:r>
      <w:r w:rsidR="00D9182E" w:rsidRPr="00920F97">
        <w:t xml:space="preserve"> produzidos e separados pela UAB nos vários edifícios da instituição.</w:t>
      </w:r>
    </w:p>
    <w:p w14:paraId="23FE1488" w14:textId="77777777" w:rsidR="00162F63" w:rsidRPr="00920F97" w:rsidRDefault="00162F63" w:rsidP="00CC063C"/>
    <w:p w14:paraId="656679C6" w14:textId="77777777" w:rsidR="00CC063C" w:rsidRPr="00920F97" w:rsidRDefault="00CC063C" w:rsidP="00512BAF">
      <w:pPr>
        <w:pStyle w:val="Cabealho2"/>
        <w:numPr>
          <w:ilvl w:val="1"/>
          <w:numId w:val="17"/>
        </w:numPr>
      </w:pPr>
      <w:bookmarkStart w:id="2" w:name="_Toc166079548"/>
      <w:r w:rsidRPr="00920F97">
        <w:t>Proposta para o trabalho</w:t>
      </w:r>
      <w:bookmarkEnd w:id="2"/>
    </w:p>
    <w:p w14:paraId="45848DDC" w14:textId="1FBC52D3" w:rsidR="00E53D90" w:rsidRPr="00920F97" w:rsidRDefault="00E53D90" w:rsidP="00B71470">
      <w:pPr>
        <w:jc w:val="both"/>
      </w:pPr>
      <w:r w:rsidRPr="00920F97">
        <w:t>A aplicação integrada para registo e monitorização da quantidade de resíduos urbanos produzidos e separados pela UAB nos vários edifícios da instituição, englobará, para além da aplicação propriamente dita e respetiva base de dados, um painel de controlo, via web.</w:t>
      </w:r>
    </w:p>
    <w:p w14:paraId="7E283D79" w14:textId="77777777" w:rsidR="00E53D90" w:rsidRPr="00920F97" w:rsidRDefault="00E53D90" w:rsidP="00B71470">
      <w:pPr>
        <w:jc w:val="both"/>
      </w:pPr>
      <w:r w:rsidRPr="00920F97">
        <w:lastRenderedPageBreak/>
        <w:t>Pretende-se também criar uma aplicação móvel que permita uma maior facilidade no registo e análise da informação em qualquer ponto, tendo sempre em conta as regras de segurança exigidas através de um acesso web.</w:t>
      </w:r>
    </w:p>
    <w:p w14:paraId="275A8F00" w14:textId="56BBD6C0" w:rsidR="00CC063C" w:rsidRPr="00920F97" w:rsidRDefault="00E53D90" w:rsidP="00B71470">
      <w:pPr>
        <w:jc w:val="both"/>
      </w:pPr>
      <w:r w:rsidRPr="00920F97">
        <w:t xml:space="preserve">Pretende-se ainda efetuar a criação da estrutura de dados </w:t>
      </w:r>
      <w:r w:rsidR="00B02E60" w:rsidRPr="00920F97">
        <w:t xml:space="preserve">(BD) </w:t>
      </w:r>
      <w:r w:rsidRPr="00920F97">
        <w:t>de acordo com as normas e a nomenclatura normalizada</w:t>
      </w:r>
      <w:r w:rsidR="00B02E60" w:rsidRPr="00920F97">
        <w:t>s</w:t>
      </w:r>
      <w:r w:rsidRPr="00920F97">
        <w:t>.</w:t>
      </w:r>
    </w:p>
    <w:p w14:paraId="7F2A72DD" w14:textId="719A8892" w:rsidR="00B02E60" w:rsidRPr="00920F97" w:rsidRDefault="00B02E60" w:rsidP="00B71470">
      <w:pPr>
        <w:jc w:val="both"/>
      </w:pPr>
      <w:r w:rsidRPr="00920F97">
        <w:t>Está ainda por definir qual a linguagem a utilizar na criação da aplicação, no entanto os testes em curso têm sido efetuados utilizando a linguagem Java.</w:t>
      </w:r>
    </w:p>
    <w:p w14:paraId="582CC652" w14:textId="77777777" w:rsidR="00162F63" w:rsidRPr="00920F97" w:rsidRDefault="00162F63" w:rsidP="00CC063C"/>
    <w:p w14:paraId="48C11107" w14:textId="77777777" w:rsidR="00CC063C" w:rsidRPr="00920F97" w:rsidRDefault="00CC063C" w:rsidP="00512BAF">
      <w:pPr>
        <w:pStyle w:val="Cabealho2"/>
        <w:numPr>
          <w:ilvl w:val="1"/>
          <w:numId w:val="17"/>
        </w:numPr>
      </w:pPr>
      <w:bookmarkStart w:id="3" w:name="_Toc166079549"/>
      <w:r w:rsidRPr="00920F97">
        <w:t>Objetivos</w:t>
      </w:r>
      <w:bookmarkEnd w:id="3"/>
    </w:p>
    <w:p w14:paraId="0CEED2D3" w14:textId="67471084" w:rsidR="000676F2" w:rsidRPr="00920F97" w:rsidRDefault="000676F2" w:rsidP="00B71470">
      <w:pPr>
        <w:jc w:val="both"/>
      </w:pPr>
      <w:r w:rsidRPr="00920F97">
        <w:t>Com este projeto pretende-se facilitar todo o processo de registo, análise e tratamento dos dados recolhido, tendo em vista possibilitar uma melhor monitorização assim como uma melhoria das tarefas de separação e diminuição dos resíduos não separados e posteriormente reciclados</w:t>
      </w:r>
      <w:r w:rsidR="008E53DF" w:rsidRPr="00920F97">
        <w:t>, respeitando a tecnologia e os meios existente na instituição de modo a n</w:t>
      </w:r>
      <w:r w:rsidR="00871F47" w:rsidRPr="00920F97">
        <w:t>ão gerar um custo acrescido de implementação</w:t>
      </w:r>
      <w:r w:rsidRPr="00920F97">
        <w:t>.</w:t>
      </w:r>
    </w:p>
    <w:p w14:paraId="58E1C8ED" w14:textId="4A93DE53" w:rsidR="00B02E60" w:rsidRPr="00920F97" w:rsidRDefault="00B02E60" w:rsidP="00B71470">
      <w:pPr>
        <w:jc w:val="both"/>
      </w:pPr>
      <w:r w:rsidRPr="00920F97">
        <w:t xml:space="preserve">Pretende-se que a recolha de informação e monitorização possa ser efetuada e analisada, em conjunto ou separadamente, tendo em conta os vários edifícios da instituição, possibilitando </w:t>
      </w:r>
      <w:r w:rsidR="00A06610" w:rsidRPr="00920F97">
        <w:t>uma comparação da eficiência em termos de reciclagem de cada um dos edifícios em análise.</w:t>
      </w:r>
    </w:p>
    <w:p w14:paraId="25C50400" w14:textId="77777777" w:rsidR="00144025" w:rsidRPr="00920F97" w:rsidRDefault="00144025" w:rsidP="00B71470">
      <w:pPr>
        <w:jc w:val="both"/>
      </w:pPr>
    </w:p>
    <w:p w14:paraId="680BB7C1" w14:textId="27871AFF" w:rsidR="00A06610" w:rsidRPr="00920F97" w:rsidRDefault="00A06610" w:rsidP="00B71470">
      <w:pPr>
        <w:jc w:val="both"/>
      </w:pPr>
      <w:r w:rsidRPr="00920F97">
        <w:t>Os edifícios que se pretendem monitorizar são os seguintes:</w:t>
      </w:r>
    </w:p>
    <w:p w14:paraId="2FF502C1" w14:textId="602B75F6" w:rsidR="00B02E60" w:rsidRPr="00920F97" w:rsidRDefault="00B02E60" w:rsidP="00B71470">
      <w:pPr>
        <w:jc w:val="both"/>
      </w:pPr>
      <w:r w:rsidRPr="00920F97">
        <w:t>Edifício Sede no Palácio de Ceia</w:t>
      </w:r>
      <w:r w:rsidR="00626637" w:rsidRPr="00920F97">
        <w:t>, em Lisboa</w:t>
      </w:r>
    </w:p>
    <w:p w14:paraId="3FF18749" w14:textId="59A888D8" w:rsidR="00B02E60" w:rsidRPr="00920F97" w:rsidRDefault="00B02E60" w:rsidP="00B71470">
      <w:pPr>
        <w:jc w:val="both"/>
      </w:pPr>
      <w:r w:rsidRPr="00920F97">
        <w:rPr>
          <w:noProof/>
          <w:lang w:eastAsia="pt-PT"/>
        </w:rPr>
        <w:drawing>
          <wp:inline distT="0" distB="0" distL="0" distR="0" wp14:anchorId="48166396" wp14:editId="7A471E66">
            <wp:extent cx="5274310" cy="3401695"/>
            <wp:effectExtent l="0" t="0" r="254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AB_Palacio_Cei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196A567" w14:textId="03967480" w:rsidR="00144025" w:rsidRPr="00920F97" w:rsidRDefault="00144025" w:rsidP="00B71470">
      <w:pPr>
        <w:jc w:val="both"/>
      </w:pPr>
    </w:p>
    <w:p w14:paraId="3DFFFF62" w14:textId="24FBECF0" w:rsidR="00144025" w:rsidRPr="00920F97" w:rsidRDefault="00144025" w:rsidP="00B71470">
      <w:pPr>
        <w:jc w:val="both"/>
      </w:pPr>
    </w:p>
    <w:p w14:paraId="248D08C3" w14:textId="3267A1A4" w:rsidR="00A06610" w:rsidRPr="00920F97" w:rsidRDefault="00626637" w:rsidP="00B71470">
      <w:pPr>
        <w:jc w:val="both"/>
      </w:pPr>
      <w:r w:rsidRPr="00920F97">
        <w:t>Edifício da Rua Almirante Barroso, em Lisboa</w:t>
      </w:r>
    </w:p>
    <w:p w14:paraId="4CB0EBFD" w14:textId="77777777" w:rsidR="00626637" w:rsidRPr="00920F97" w:rsidRDefault="00626637" w:rsidP="00B71470">
      <w:pPr>
        <w:jc w:val="both"/>
      </w:pPr>
    </w:p>
    <w:p w14:paraId="2290B71C" w14:textId="43355953" w:rsidR="00626637" w:rsidRPr="00920F97" w:rsidRDefault="00626637" w:rsidP="00B71470">
      <w:pPr>
        <w:jc w:val="both"/>
      </w:pPr>
      <w:r w:rsidRPr="00920F97">
        <w:rPr>
          <w:noProof/>
          <w:lang w:eastAsia="pt-PT"/>
        </w:rPr>
        <w:drawing>
          <wp:inline distT="0" distB="0" distL="0" distR="0" wp14:anchorId="4ADB99F1" wp14:editId="0F97E1EE">
            <wp:extent cx="5274310" cy="305562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AB_Almirante_Barros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70B08C1C" w14:textId="4DCDCE25" w:rsidR="00626637" w:rsidRPr="00920F97" w:rsidRDefault="00626637" w:rsidP="00B71470">
      <w:pPr>
        <w:jc w:val="both"/>
      </w:pPr>
    </w:p>
    <w:p w14:paraId="0610BFB8" w14:textId="27C1EA68" w:rsidR="00626637" w:rsidRPr="00920F97" w:rsidRDefault="00626637" w:rsidP="00B71470">
      <w:pPr>
        <w:jc w:val="both"/>
      </w:pPr>
      <w:r w:rsidRPr="00920F97">
        <w:t>Edifício da Rua da Imprensa Nacional, em Lisboa</w:t>
      </w:r>
    </w:p>
    <w:p w14:paraId="554A5DD7" w14:textId="78C1677C" w:rsidR="00626637" w:rsidRPr="00920F97" w:rsidRDefault="00626637" w:rsidP="00B71470">
      <w:pPr>
        <w:jc w:val="both"/>
      </w:pPr>
      <w:r w:rsidRPr="00920F97">
        <w:rPr>
          <w:noProof/>
          <w:lang w:eastAsia="pt-PT"/>
        </w:rPr>
        <w:lastRenderedPageBreak/>
        <w:drawing>
          <wp:inline distT="0" distB="0" distL="0" distR="0" wp14:anchorId="5AB4CAEB" wp14:editId="57B24998">
            <wp:extent cx="5274310" cy="41338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AB_Imprensa_Nacion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6CD6C455" w14:textId="460B4BBB" w:rsidR="00626637" w:rsidRPr="00920F97" w:rsidRDefault="00626637" w:rsidP="00B71470">
      <w:pPr>
        <w:jc w:val="both"/>
      </w:pPr>
      <w:r w:rsidRPr="00920F97">
        <w:t>Edifício da Delegação Regional de Coimbra</w:t>
      </w:r>
    </w:p>
    <w:p w14:paraId="47857A1B" w14:textId="52A6845B" w:rsidR="00626637" w:rsidRPr="00920F97" w:rsidRDefault="00626637" w:rsidP="00B71470">
      <w:pPr>
        <w:jc w:val="both"/>
      </w:pPr>
      <w:r w:rsidRPr="00920F97">
        <w:rPr>
          <w:noProof/>
          <w:lang w:eastAsia="pt-PT"/>
        </w:rPr>
        <w:drawing>
          <wp:inline distT="0" distB="0" distL="0" distR="0" wp14:anchorId="522850BF" wp14:editId="2413ED13">
            <wp:extent cx="5274310" cy="341058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AB_Delegação_Coimb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59306B80" w14:textId="39D44DBE" w:rsidR="00626637" w:rsidRPr="00920F97" w:rsidRDefault="00626637" w:rsidP="00B71470">
      <w:pPr>
        <w:jc w:val="both"/>
      </w:pPr>
      <w:r w:rsidRPr="00920F97">
        <w:t>Edifício da Delegação Regional do Porto</w:t>
      </w:r>
    </w:p>
    <w:p w14:paraId="20B73E9A" w14:textId="0D889B90" w:rsidR="00626637" w:rsidRPr="00920F97" w:rsidRDefault="00626637" w:rsidP="00B71470">
      <w:pPr>
        <w:jc w:val="both"/>
      </w:pPr>
      <w:r w:rsidRPr="00920F97">
        <w:rPr>
          <w:noProof/>
          <w:lang w:eastAsia="pt-PT"/>
        </w:rPr>
        <w:lastRenderedPageBreak/>
        <w:drawing>
          <wp:inline distT="0" distB="0" distL="0" distR="0" wp14:anchorId="4CC49AC2" wp14:editId="75453A7A">
            <wp:extent cx="5274310" cy="33223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AB_Delegação_Port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DCA16C5" w14:textId="77777777" w:rsidR="00D943F5" w:rsidRPr="00920F97" w:rsidRDefault="00D943F5" w:rsidP="00B71470">
      <w:pPr>
        <w:jc w:val="both"/>
      </w:pPr>
    </w:p>
    <w:p w14:paraId="31B72032" w14:textId="15312FFC" w:rsidR="00162F63" w:rsidRPr="00920F97" w:rsidRDefault="00D943F5" w:rsidP="00B71470">
      <w:pPr>
        <w:jc w:val="both"/>
      </w:pPr>
      <w:r w:rsidRPr="00920F97">
        <w:t>A aplicação criada permitirá a monitorização de outro</w:t>
      </w:r>
      <w:r w:rsidR="00BE12AA" w:rsidRPr="00920F97">
        <w:t>s</w:t>
      </w:r>
      <w:r w:rsidRPr="00920F97">
        <w:t xml:space="preserve"> edifícios, assim como poderá monitorizar partes </w:t>
      </w:r>
      <w:r w:rsidR="00BE12AA" w:rsidRPr="00920F97">
        <w:t xml:space="preserve">separadas </w:t>
      </w:r>
      <w:r w:rsidRPr="00920F97">
        <w:t xml:space="preserve">de um </w:t>
      </w:r>
      <w:r w:rsidR="00BE12AA" w:rsidRPr="00920F97">
        <w:t xml:space="preserve">mesmo </w:t>
      </w:r>
      <w:r w:rsidRPr="00920F97">
        <w:t xml:space="preserve">edifício, mediante uma </w:t>
      </w:r>
      <w:r w:rsidR="00BE12AA" w:rsidRPr="00920F97">
        <w:t>definição</w:t>
      </w:r>
      <w:r w:rsidRPr="00920F97">
        <w:t xml:space="preserve"> pretendida pela instituição.</w:t>
      </w:r>
    </w:p>
    <w:p w14:paraId="1B0A9C4F" w14:textId="2C40E328" w:rsidR="00997627" w:rsidRPr="00920F97" w:rsidRDefault="00997627" w:rsidP="00B71470">
      <w:pPr>
        <w:jc w:val="both"/>
      </w:pPr>
      <w:r w:rsidRPr="00920F97">
        <w:t>No que diz respeito ao registo do tipo de resíduos recolhidos, pretende-se utilizar como base as especificações técnicas da Portaria n.º 851/2009, de 7 de agosto.</w:t>
      </w:r>
    </w:p>
    <w:p w14:paraId="50573EE3" w14:textId="4BB3A8E7" w:rsidR="00997627" w:rsidRDefault="00997627" w:rsidP="00B71470">
      <w:pPr>
        <w:jc w:val="both"/>
      </w:pPr>
    </w:p>
    <w:p w14:paraId="466387ED" w14:textId="24333297" w:rsidR="00C26C29" w:rsidRDefault="00C26C29" w:rsidP="00B71470">
      <w:pPr>
        <w:jc w:val="both"/>
      </w:pPr>
    </w:p>
    <w:p w14:paraId="5B2884C6" w14:textId="6C1154A2" w:rsidR="00C26C29" w:rsidRDefault="00C26C29" w:rsidP="00B71470">
      <w:pPr>
        <w:jc w:val="both"/>
      </w:pPr>
    </w:p>
    <w:p w14:paraId="6FE8CB80" w14:textId="71F44FA7" w:rsidR="00C26C29" w:rsidRDefault="00C26C29" w:rsidP="00B71470">
      <w:pPr>
        <w:jc w:val="both"/>
      </w:pPr>
    </w:p>
    <w:p w14:paraId="44A0C02A" w14:textId="06467C4C" w:rsidR="00C26C29" w:rsidRDefault="00C26C29" w:rsidP="00B71470">
      <w:pPr>
        <w:jc w:val="both"/>
      </w:pPr>
    </w:p>
    <w:p w14:paraId="591B354B" w14:textId="0F48B4F3" w:rsidR="00C26C29" w:rsidRDefault="00C26C29" w:rsidP="00B71470">
      <w:pPr>
        <w:jc w:val="both"/>
      </w:pPr>
    </w:p>
    <w:p w14:paraId="735285A6" w14:textId="17D015CE" w:rsidR="00C26C29" w:rsidRDefault="00C26C29" w:rsidP="00B71470">
      <w:pPr>
        <w:jc w:val="both"/>
      </w:pPr>
    </w:p>
    <w:p w14:paraId="24E145BF" w14:textId="5749FFCA" w:rsidR="00C26C29" w:rsidRDefault="00C26C29" w:rsidP="00B71470">
      <w:pPr>
        <w:jc w:val="both"/>
      </w:pPr>
    </w:p>
    <w:p w14:paraId="4CE6C4D8" w14:textId="595CF725" w:rsidR="00C26C29" w:rsidRDefault="00C26C29" w:rsidP="00B71470">
      <w:pPr>
        <w:jc w:val="both"/>
      </w:pPr>
    </w:p>
    <w:p w14:paraId="5E823A6E" w14:textId="62FC9C65" w:rsidR="00C26C29" w:rsidRDefault="00C26C29" w:rsidP="00B71470">
      <w:pPr>
        <w:jc w:val="both"/>
      </w:pPr>
    </w:p>
    <w:p w14:paraId="1008CB73" w14:textId="2EDC6677" w:rsidR="00C26C29" w:rsidRDefault="00C26C29" w:rsidP="00B71470">
      <w:pPr>
        <w:jc w:val="both"/>
      </w:pPr>
    </w:p>
    <w:p w14:paraId="5853BC18" w14:textId="77777777" w:rsidR="00C26C29" w:rsidRPr="00920F97" w:rsidRDefault="00C26C29" w:rsidP="00B71470">
      <w:pPr>
        <w:jc w:val="both"/>
      </w:pPr>
    </w:p>
    <w:p w14:paraId="7C5CFDCA" w14:textId="200BE5EE" w:rsidR="00997627" w:rsidRPr="00920F97" w:rsidRDefault="00997627" w:rsidP="00B71470">
      <w:pPr>
        <w:jc w:val="both"/>
        <w:rPr>
          <w:b/>
          <w:i/>
        </w:rPr>
      </w:pPr>
      <w:r w:rsidRPr="00920F97">
        <w:rPr>
          <w:b/>
          <w:i/>
        </w:rPr>
        <w:lastRenderedPageBreak/>
        <w:t>Caracterização física média dos RU produzidos no Continente em 2022</w:t>
      </w:r>
    </w:p>
    <w:p w14:paraId="03808F2A" w14:textId="21B1724F" w:rsidR="00997627" w:rsidRPr="00920F97" w:rsidRDefault="00997627" w:rsidP="00E36FBB">
      <w:pPr>
        <w:jc w:val="center"/>
      </w:pPr>
      <w:r w:rsidRPr="00920F97">
        <w:rPr>
          <w:noProof/>
          <w:lang w:eastAsia="pt-PT"/>
        </w:rPr>
        <w:drawing>
          <wp:inline distT="0" distB="0" distL="0" distR="0" wp14:anchorId="2F7B05C9" wp14:editId="1B662BCF">
            <wp:extent cx="5274310" cy="4199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52420C98" w14:textId="77777777" w:rsidR="00997627" w:rsidRPr="00920F97" w:rsidRDefault="00997627" w:rsidP="00B71470">
      <w:pPr>
        <w:jc w:val="both"/>
      </w:pPr>
    </w:p>
    <w:p w14:paraId="1108DA20" w14:textId="77777777" w:rsidR="00CC063C" w:rsidRPr="00920F97" w:rsidRDefault="00CC063C" w:rsidP="00512BAF">
      <w:pPr>
        <w:pStyle w:val="Cabealho2"/>
        <w:numPr>
          <w:ilvl w:val="1"/>
          <w:numId w:val="17"/>
        </w:numPr>
      </w:pPr>
      <w:bookmarkStart w:id="4" w:name="_Toc166079550"/>
      <w:r w:rsidRPr="00920F97">
        <w:t>Resultados esperados</w:t>
      </w:r>
      <w:bookmarkEnd w:id="4"/>
    </w:p>
    <w:p w14:paraId="1BA4BF31" w14:textId="6B0882C0" w:rsidR="00162F63" w:rsidRPr="00920F97" w:rsidRDefault="003926B1" w:rsidP="00B71470">
      <w:pPr>
        <w:jc w:val="both"/>
      </w:pPr>
      <w:r w:rsidRPr="00920F97">
        <w:t>Pretende-se com este projeto melhorar a eficiência em termos de reciclagem, de cada um dos edifícios abrangidos. Para que esta melhoria seja possível, é necessário tornar o registo dos dados mais simples e rápido, assim como permitir uma constante monitorização, em tempo real, incentivando a uma melhor separação dos resíduos.</w:t>
      </w:r>
    </w:p>
    <w:p w14:paraId="408CEF18" w14:textId="1B53708A" w:rsidR="003926B1" w:rsidRPr="00920F97" w:rsidRDefault="003926B1" w:rsidP="00B71470">
      <w:pPr>
        <w:jc w:val="both"/>
      </w:pPr>
      <w:r w:rsidRPr="00920F97">
        <w:t>Todos os envolvidos no processo de separação, registo e monitorização irão ter conhecimento dos dados recolhidos e das metas atingidas, sendo também eles incentivados a melhorar esta</w:t>
      </w:r>
      <w:r w:rsidR="00157024" w:rsidRPr="00920F97">
        <w:t>s</w:t>
      </w:r>
      <w:r w:rsidRPr="00920F97">
        <w:t xml:space="preserve"> mesma</w:t>
      </w:r>
      <w:r w:rsidR="00157024" w:rsidRPr="00920F97">
        <w:t>s</w:t>
      </w:r>
      <w:r w:rsidRPr="00920F97">
        <w:t xml:space="preserve"> metas</w:t>
      </w:r>
      <w:r w:rsidR="00157024" w:rsidRPr="00920F97">
        <w:t>, melhorando assim a performance e eficiência da instituição</w:t>
      </w:r>
      <w:r w:rsidRPr="00920F97">
        <w:t>.</w:t>
      </w:r>
    </w:p>
    <w:p w14:paraId="1A476BCE" w14:textId="77777777" w:rsidR="00EA1A28" w:rsidRPr="00920F97" w:rsidRDefault="00EA1A28" w:rsidP="00B71470">
      <w:pPr>
        <w:jc w:val="both"/>
      </w:pPr>
    </w:p>
    <w:p w14:paraId="40FF8FBC" w14:textId="77777777" w:rsidR="00EA1A28" w:rsidRPr="00920F97" w:rsidRDefault="00EA1A28" w:rsidP="00EA1A28">
      <w:pPr>
        <w:pStyle w:val="Cabealho2"/>
        <w:numPr>
          <w:ilvl w:val="1"/>
          <w:numId w:val="17"/>
        </w:numPr>
      </w:pPr>
      <w:bookmarkStart w:id="5" w:name="_Toc166079551"/>
      <w:r w:rsidRPr="00920F97">
        <w:t>Cronograma</w:t>
      </w:r>
      <w:bookmarkEnd w:id="5"/>
    </w:p>
    <w:p w14:paraId="2739E73B" w14:textId="2E68B774" w:rsidR="00EA1A28" w:rsidRPr="00920F97" w:rsidRDefault="00C002F3" w:rsidP="00EA1A28">
      <w:pPr>
        <w:jc w:val="both"/>
      </w:pPr>
      <w:r w:rsidRPr="00920F97">
        <w:t>O trabalho a desenvolver será distribuído pelo semestre, mediante a seguinte cronologia:</w:t>
      </w:r>
    </w:p>
    <w:p w14:paraId="0252B496" w14:textId="439998AA" w:rsidR="00C002F3" w:rsidRPr="00920F97" w:rsidRDefault="00C002F3" w:rsidP="00EA1A28">
      <w:pPr>
        <w:jc w:val="both"/>
      </w:pPr>
    </w:p>
    <w:p w14:paraId="76828945" w14:textId="5B436021" w:rsidR="00C002F3" w:rsidRPr="00920F97" w:rsidRDefault="00C002F3" w:rsidP="00315C98">
      <w:pPr>
        <w:jc w:val="both"/>
      </w:pPr>
      <w:r w:rsidRPr="00920F97">
        <w:t>1ª</w:t>
      </w:r>
      <w:r w:rsidR="00315C98" w:rsidRPr="00920F97">
        <w:t xml:space="preserve"> </w:t>
      </w:r>
      <w:r w:rsidRPr="00920F97">
        <w:t>F</w:t>
      </w:r>
      <w:r w:rsidR="00315C98" w:rsidRPr="00920F97">
        <w:t>ase –</w:t>
      </w:r>
      <w:r w:rsidRPr="00920F97">
        <w:t xml:space="preserve"> </w:t>
      </w:r>
      <w:r w:rsidR="00474119" w:rsidRPr="00920F97">
        <w:t>Execução e a</w:t>
      </w:r>
      <w:r w:rsidRPr="00920F97">
        <w:t>presentação da Proposta Inicial até dia 03 de Abril de 2024</w:t>
      </w:r>
      <w:r w:rsidR="00474119" w:rsidRPr="00920F97">
        <w:t>.</w:t>
      </w:r>
    </w:p>
    <w:p w14:paraId="7A97A9C1" w14:textId="77777777" w:rsidR="00315C98" w:rsidRPr="00920F97" w:rsidRDefault="00315C98" w:rsidP="00315C98">
      <w:pPr>
        <w:jc w:val="both"/>
      </w:pPr>
    </w:p>
    <w:p w14:paraId="419BF9FA" w14:textId="4F3AF8F1" w:rsidR="00C002F3" w:rsidRPr="00920F97" w:rsidRDefault="00C002F3" w:rsidP="00315C98">
      <w:pPr>
        <w:jc w:val="both"/>
      </w:pPr>
      <w:r w:rsidRPr="00920F97">
        <w:t>2ª</w:t>
      </w:r>
      <w:r w:rsidR="00315C98" w:rsidRPr="00920F97">
        <w:t xml:space="preserve"> </w:t>
      </w:r>
      <w:r w:rsidRPr="00920F97">
        <w:t xml:space="preserve">Fase – Construção da estrutura da aplicação de acordo com as especificações a recolher junto </w:t>
      </w:r>
      <w:r w:rsidR="00315C98" w:rsidRPr="00920F97">
        <w:t>dos serviços da UAB.</w:t>
      </w:r>
    </w:p>
    <w:p w14:paraId="57F69CC9" w14:textId="7EA8F428" w:rsidR="00315C98" w:rsidRPr="00920F97" w:rsidRDefault="00315C98" w:rsidP="00EA1A28">
      <w:pPr>
        <w:jc w:val="both"/>
      </w:pPr>
      <w:r w:rsidRPr="00920F97">
        <w:t>Desenvolvimento da aplicação e respetiva base de dados para armazenamento e estruturação da informação.</w:t>
      </w:r>
    </w:p>
    <w:p w14:paraId="32AB9313" w14:textId="04432144" w:rsidR="00315C98" w:rsidRPr="00920F97" w:rsidRDefault="00315C98" w:rsidP="00EA1A28">
      <w:pPr>
        <w:jc w:val="both"/>
      </w:pPr>
      <w:r w:rsidRPr="00920F97">
        <w:t>Criação da interface Web que irá permitir o carregamento e monitorização da informação.</w:t>
      </w:r>
    </w:p>
    <w:p w14:paraId="48D3F109" w14:textId="6F6AD746" w:rsidR="00315C98" w:rsidRPr="00920F97" w:rsidRDefault="00315C98" w:rsidP="00EA1A28">
      <w:pPr>
        <w:jc w:val="both"/>
      </w:pPr>
      <w:r w:rsidRPr="00920F97">
        <w:t>Execução de testes de funcionamento.</w:t>
      </w:r>
    </w:p>
    <w:p w14:paraId="4B8EB69F" w14:textId="2213119D" w:rsidR="00315C98" w:rsidRPr="00920F97" w:rsidRDefault="00474119" w:rsidP="00EA1A28">
      <w:pPr>
        <w:jc w:val="both"/>
      </w:pPr>
      <w:r w:rsidRPr="00920F97">
        <w:t>Execução e a</w:t>
      </w:r>
      <w:r w:rsidR="00315C98" w:rsidRPr="00920F97">
        <w:t>presentação do Relatório Intermédio do Projeto até ao dia 8 de Maio de 2024</w:t>
      </w:r>
      <w:r w:rsidRPr="00920F97">
        <w:t>.</w:t>
      </w:r>
    </w:p>
    <w:p w14:paraId="376D3D3A" w14:textId="18FAFBFF" w:rsidR="00315C98" w:rsidRPr="00920F97" w:rsidRDefault="00315C98" w:rsidP="00EA1A28">
      <w:pPr>
        <w:jc w:val="both"/>
      </w:pPr>
    </w:p>
    <w:p w14:paraId="6FA22F97" w14:textId="5FB28E97" w:rsidR="00315C98" w:rsidRPr="00920F97" w:rsidRDefault="00315C98" w:rsidP="00EA1A28">
      <w:pPr>
        <w:jc w:val="both"/>
      </w:pPr>
      <w:r w:rsidRPr="00920F97">
        <w:t>3ª Fase – Correção de problemas identificados.</w:t>
      </w:r>
    </w:p>
    <w:p w14:paraId="60153170" w14:textId="398E1CEA" w:rsidR="00315C98" w:rsidRPr="00920F97" w:rsidRDefault="00315C98" w:rsidP="00EA1A28">
      <w:pPr>
        <w:jc w:val="both"/>
      </w:pPr>
      <w:r w:rsidRPr="00920F97">
        <w:t>Construção da aplicação móvel que permitirá uma mais fácil e eficaz utilização e interação.</w:t>
      </w:r>
    </w:p>
    <w:p w14:paraId="4D59827B" w14:textId="3854D924" w:rsidR="00315C98" w:rsidRPr="00920F97" w:rsidRDefault="00315C98" w:rsidP="00EA1A28">
      <w:pPr>
        <w:jc w:val="both"/>
      </w:pPr>
      <w:r w:rsidRPr="00920F97">
        <w:t>Execução de testes de funcionamento e correção das anomalias detetadas.</w:t>
      </w:r>
    </w:p>
    <w:p w14:paraId="2A1B1C76" w14:textId="425607BC" w:rsidR="00315C98" w:rsidRPr="00920F97" w:rsidRDefault="00315C98" w:rsidP="00EA1A28">
      <w:pPr>
        <w:jc w:val="both"/>
      </w:pPr>
      <w:r w:rsidRPr="00920F97">
        <w:t>Introdução de melhorias identificadas.</w:t>
      </w:r>
    </w:p>
    <w:p w14:paraId="7973812C" w14:textId="34100FB7" w:rsidR="00315C98" w:rsidRPr="00920F97" w:rsidRDefault="00474119" w:rsidP="00EA1A28">
      <w:pPr>
        <w:jc w:val="both"/>
      </w:pPr>
      <w:r w:rsidRPr="00920F97">
        <w:t>Execução e a</w:t>
      </w:r>
      <w:r w:rsidR="00315C98" w:rsidRPr="00920F97">
        <w:t>presentação do Relatório final do projeto até ao dia 26 de Junho de 2024</w:t>
      </w:r>
      <w:r w:rsidRPr="00920F97">
        <w:t>.</w:t>
      </w:r>
    </w:p>
    <w:p w14:paraId="46716C44" w14:textId="765885E5" w:rsidR="005E37D5" w:rsidRPr="00920F97" w:rsidRDefault="005E37D5" w:rsidP="00EA1A28">
      <w:pPr>
        <w:jc w:val="both"/>
      </w:pPr>
    </w:p>
    <w:p w14:paraId="3D15871F" w14:textId="71B07E3D" w:rsidR="005E37D5" w:rsidRPr="00920F97" w:rsidRDefault="005E37D5" w:rsidP="00EA1A28">
      <w:pPr>
        <w:jc w:val="both"/>
      </w:pPr>
      <w:r w:rsidRPr="00920F97">
        <w:t xml:space="preserve">4ª Fase – Preparação </w:t>
      </w:r>
      <w:r w:rsidR="00474119" w:rsidRPr="00920F97">
        <w:t>da Defesa do projeto que ocorrerá no dia 9 ou 16 de julho.</w:t>
      </w:r>
    </w:p>
    <w:p w14:paraId="7368844B" w14:textId="4C23D3A7" w:rsidR="00BA75F1" w:rsidRPr="00920F97" w:rsidRDefault="00BA75F1" w:rsidP="00267CD0"/>
    <w:p w14:paraId="157B7C0C" w14:textId="657C7148" w:rsidR="009D037C" w:rsidRPr="00920F97" w:rsidRDefault="009D037C" w:rsidP="00267CD0"/>
    <w:p w14:paraId="7212CF1D" w14:textId="403E2F32" w:rsidR="009D037C" w:rsidRPr="00920F97" w:rsidRDefault="009D037C" w:rsidP="00267CD0"/>
    <w:p w14:paraId="2CA56FCD" w14:textId="495837CF" w:rsidR="009D037C" w:rsidRPr="00920F97" w:rsidRDefault="009D037C" w:rsidP="00267CD0"/>
    <w:p w14:paraId="5861E354" w14:textId="1B7449FC" w:rsidR="009D037C" w:rsidRPr="00920F97" w:rsidRDefault="009D037C" w:rsidP="00267CD0"/>
    <w:p w14:paraId="574703D0" w14:textId="339C4A79" w:rsidR="009D037C" w:rsidRPr="00920F97" w:rsidRDefault="009D037C" w:rsidP="00267CD0"/>
    <w:p w14:paraId="0DE1D7CE" w14:textId="681D596C" w:rsidR="009D037C" w:rsidRPr="00920F97" w:rsidRDefault="009D037C" w:rsidP="00267CD0"/>
    <w:p w14:paraId="48FC6737" w14:textId="12793538" w:rsidR="009D037C" w:rsidRPr="00920F97" w:rsidRDefault="009D037C" w:rsidP="00267CD0"/>
    <w:p w14:paraId="4EFB681B" w14:textId="4C9C157C" w:rsidR="009D037C" w:rsidRPr="00920F97" w:rsidRDefault="009D037C" w:rsidP="00267CD0"/>
    <w:p w14:paraId="1AF1100A" w14:textId="34941E6E" w:rsidR="009D037C" w:rsidRPr="00920F97" w:rsidRDefault="009D037C" w:rsidP="00267CD0"/>
    <w:p w14:paraId="316020C1" w14:textId="75D4D324" w:rsidR="009D037C" w:rsidRPr="00920F97" w:rsidRDefault="009D037C" w:rsidP="00267CD0"/>
    <w:p w14:paraId="56C5550A" w14:textId="1CC02F75" w:rsidR="009D037C" w:rsidRPr="00920F97" w:rsidRDefault="009D037C" w:rsidP="009D037C">
      <w:pPr>
        <w:pStyle w:val="Ttulo"/>
        <w:jc w:val="left"/>
      </w:pPr>
      <w:r w:rsidRPr="00920F97">
        <w:lastRenderedPageBreak/>
        <w:t>Capítulo 2</w:t>
      </w:r>
    </w:p>
    <w:p w14:paraId="6B5C3AD8" w14:textId="6BDFDD82" w:rsidR="009D037C" w:rsidRPr="00920F97" w:rsidRDefault="007933C7" w:rsidP="009D037C">
      <w:pPr>
        <w:pStyle w:val="Cabealho1"/>
      </w:pPr>
      <w:bookmarkStart w:id="6" w:name="_Toc166079552"/>
      <w:r>
        <w:t xml:space="preserve">2 - </w:t>
      </w:r>
      <w:r w:rsidR="00BF3CA1" w:rsidRPr="00920F97">
        <w:t>Metodologia</w:t>
      </w:r>
      <w:bookmarkEnd w:id="6"/>
    </w:p>
    <w:p w14:paraId="51029268" w14:textId="312240CC" w:rsidR="006520DD" w:rsidRPr="00920F97" w:rsidRDefault="00EB398C" w:rsidP="006520DD">
      <w:pPr>
        <w:jc w:val="both"/>
      </w:pPr>
      <w:r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59264" behindDoc="0" locked="0" layoutInCell="0" allowOverlap="1" wp14:anchorId="73B56041" wp14:editId="2AECCFCB">
                <wp:simplePos x="0" y="0"/>
                <wp:positionH relativeFrom="margin">
                  <wp:posOffset>2411095</wp:posOffset>
                </wp:positionH>
                <wp:positionV relativeFrom="margin">
                  <wp:posOffset>1215390</wp:posOffset>
                </wp:positionV>
                <wp:extent cx="451485" cy="5114925"/>
                <wp:effectExtent l="0" t="7620" r="0" b="0"/>
                <wp:wrapSquare wrapText="bothSides"/>
                <wp:docPr id="306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1485" cy="5114925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2A908B6D" w14:textId="23065B71" w:rsidR="004A0A4C" w:rsidRPr="00E41D65" w:rsidRDefault="004A0A4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</w:pPr>
                            <w:r w:rsidRPr="00E41D65"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Averiguação do modo de gestão de resíduos exercida nos vários edifícios da UAB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B56041" id="Forma Automática 2" o:spid="_x0000_s1026" style="position:absolute;left:0;text-align:left;margin-left:189.85pt;margin-top:95.7pt;width:35.55pt;height:402.75pt;rotation:90;z-index:25165926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" o:allowincell="f" fillcolor="#00a0b8 [3204]" stroked="f">
                <v:textbox>
                  <w:txbxContent>
                    <w:p w14:paraId="2A908B6D" w14:textId="23065B71" w:rsidR="004A0A4C" w:rsidRPr="00E41D65" w:rsidRDefault="004A0A4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</w:pPr>
                      <w:r w:rsidRPr="00E41D65"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Averiguação do modo de gestão de resíduos exercida nos vários edifícios da UAB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6520DD" w:rsidRPr="00920F97">
        <w:t>Para se efetuar a definição metodológica do software para gestão de resíduos urbanos nos edifícios da UAB, partiu-se da necessidade de um estudo bibliográfico sobre o tema resíduos urbanos para identificar os aspetos essenciais de uma ferramenta computacional nessa área.</w:t>
      </w:r>
    </w:p>
    <w:p w14:paraId="3E51218B" w14:textId="0064E02F" w:rsidR="006520DD" w:rsidRPr="00920F97" w:rsidRDefault="00434766" w:rsidP="006520DD">
      <w:pPr>
        <w:jc w:val="both"/>
      </w:pPr>
      <w:r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65408" behindDoc="0" locked="0" layoutInCell="0" allowOverlap="1" wp14:anchorId="149832D2" wp14:editId="6E00C26F">
                <wp:simplePos x="0" y="0"/>
                <wp:positionH relativeFrom="margin">
                  <wp:posOffset>2414905</wp:posOffset>
                </wp:positionH>
                <wp:positionV relativeFrom="margin">
                  <wp:posOffset>2248535</wp:posOffset>
                </wp:positionV>
                <wp:extent cx="436880" cy="5114925"/>
                <wp:effectExtent l="4127" t="0" r="5398" b="5397"/>
                <wp:wrapSquare wrapText="bothSides"/>
                <wp:docPr id="13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36880" cy="5114925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2519D6B9" w14:textId="34434FCA" w:rsidR="004A0A4C" w:rsidRPr="00E41D65" w:rsidRDefault="004A0A4C" w:rsidP="00E41D6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L</w:t>
                            </w:r>
                            <w:r w:rsidRPr="00E41D65"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evantamento de requisitos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9832D2" id="_x0000_s1027" style="position:absolute;left:0;text-align:left;margin-left:190.15pt;margin-top:177.05pt;width:34.4pt;height:402.75pt;rotation:90;z-index:25166540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" o:allowincell="f" fillcolor="#00a0b8 [3204]" stroked="f">
                <v:textbox>
                  <w:txbxContent>
                    <w:p w14:paraId="2519D6B9" w14:textId="34434FCA" w:rsidR="004A0A4C" w:rsidRPr="00E41D65" w:rsidRDefault="004A0A4C" w:rsidP="00E41D6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L</w:t>
                      </w:r>
                      <w:r w:rsidRPr="00E41D65"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evantamento de requisitos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61312" behindDoc="0" locked="0" layoutInCell="0" allowOverlap="1" wp14:anchorId="76CCFCBB" wp14:editId="078AD132">
                <wp:simplePos x="0" y="0"/>
                <wp:positionH relativeFrom="margin">
                  <wp:posOffset>1083945</wp:posOffset>
                </wp:positionH>
                <wp:positionV relativeFrom="margin">
                  <wp:posOffset>3028315</wp:posOffset>
                </wp:positionV>
                <wp:extent cx="488315" cy="2511425"/>
                <wp:effectExtent l="0" t="1905" r="5080" b="5080"/>
                <wp:wrapSquare wrapText="bothSides"/>
                <wp:docPr id="11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88315" cy="2511425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xtLst/>
                      </wps:spPr>
                      <wps:txbx>
                        <w:txbxContent>
                          <w:p w14:paraId="390D1A5A" w14:textId="7422D27E" w:rsidR="004A0A4C" w:rsidRPr="00E41D65" w:rsidRDefault="004A0A4C" w:rsidP="00E41D6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Área Administrativa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CCFCBB" id="_x0000_s1028" style="position:absolute;left:0;text-align:left;margin-left:85.35pt;margin-top:238.45pt;width:38.45pt;height:197.75pt;rotation:90;z-index:2516613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" o:allowincell="f" fillcolor="gray [1629]" stroked="f">
                <v:textbox>
                  <w:txbxContent>
                    <w:p w14:paraId="390D1A5A" w14:textId="7422D27E" w:rsidR="004A0A4C" w:rsidRPr="00E41D65" w:rsidRDefault="004A0A4C" w:rsidP="00E41D6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Área Administrativa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63360" behindDoc="0" locked="0" layoutInCell="0" allowOverlap="1" wp14:anchorId="45122480" wp14:editId="2983CF82">
                <wp:simplePos x="0" y="0"/>
                <wp:positionH relativeFrom="margin">
                  <wp:posOffset>3680460</wp:posOffset>
                </wp:positionH>
                <wp:positionV relativeFrom="margin">
                  <wp:posOffset>3011805</wp:posOffset>
                </wp:positionV>
                <wp:extent cx="487680" cy="2553335"/>
                <wp:effectExtent l="0" t="4128" r="3493" b="3492"/>
                <wp:wrapSquare wrapText="bothSides"/>
                <wp:docPr id="12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87680" cy="2553335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xtLst/>
                      </wps:spPr>
                      <wps:txbx>
                        <w:txbxContent>
                          <w:p w14:paraId="0A0D551D" w14:textId="700F48AF" w:rsidR="004A0A4C" w:rsidRPr="00E41D65" w:rsidRDefault="004A0A4C" w:rsidP="00E41D6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Área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122480" id="_x0000_s1029" style="position:absolute;left:0;text-align:left;margin-left:289.8pt;margin-top:237.15pt;width:38.4pt;height:201.05pt;rotation:90;z-index:2516633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" o:allowincell="f" fillcolor="gray [1629]" stroked="f">
                <v:textbox>
                  <w:txbxContent>
                    <w:p w14:paraId="0A0D551D" w14:textId="700F48AF" w:rsidR="004A0A4C" w:rsidRPr="00E41D65" w:rsidRDefault="004A0A4C" w:rsidP="00E41D6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Área Informática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6520DD" w:rsidRPr="00920F97">
        <w:t xml:space="preserve">O trabalho está a ser desenvolvido em cinco </w:t>
      </w:r>
      <w:r w:rsidR="006B78FA" w:rsidRPr="00920F97">
        <w:t>fases</w:t>
      </w:r>
      <w:r w:rsidR="006520DD" w:rsidRPr="00920F97">
        <w:t xml:space="preserve">, iniciando pela averiguação </w:t>
      </w:r>
      <w:r w:rsidR="00E41D65" w:rsidRPr="00920F97">
        <w:t>do modo</w:t>
      </w:r>
      <w:r w:rsidR="006520DD" w:rsidRPr="00920F97">
        <w:t xml:space="preserve"> de gestão de resíduos exercida nos vários edifícios da UAB. A segunda </w:t>
      </w:r>
      <w:r w:rsidR="006B78FA" w:rsidRPr="00920F97">
        <w:t>fase</w:t>
      </w:r>
      <w:r w:rsidR="006520DD" w:rsidRPr="00920F97">
        <w:t xml:space="preserve"> constituiu-se do levantamento de requisitos, seguindo com a análise e projeto do software, fase após a qual será desenvolvido o software em questão. Na última fase, o produto será testado e implementado na UAB.</w:t>
      </w:r>
    </w:p>
    <w:p w14:paraId="6A4C78C4" w14:textId="12F8FB62" w:rsidR="009D037C" w:rsidRPr="00920F97" w:rsidRDefault="00662E18" w:rsidP="006520DD">
      <w:pPr>
        <w:jc w:val="both"/>
      </w:pPr>
      <w:r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77696" behindDoc="0" locked="0" layoutInCell="0" allowOverlap="1" wp14:anchorId="74D09260" wp14:editId="5474722E">
                <wp:simplePos x="0" y="0"/>
                <wp:positionH relativeFrom="margin">
                  <wp:posOffset>2403475</wp:posOffset>
                </wp:positionH>
                <wp:positionV relativeFrom="margin">
                  <wp:posOffset>5506720</wp:posOffset>
                </wp:positionV>
                <wp:extent cx="455930" cy="5114925"/>
                <wp:effectExtent l="0" t="5398" r="0" b="0"/>
                <wp:wrapSquare wrapText="bothSides"/>
                <wp:docPr id="22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5930" cy="5114925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22060369" w14:textId="1AE57E63" w:rsidR="004A0A4C" w:rsidRPr="00E41D65" w:rsidRDefault="004A0A4C" w:rsidP="00662E1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Testes e Implementação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D09260" id="_x0000_s1030" style="position:absolute;left:0;text-align:left;margin-left:189.25pt;margin-top:433.6pt;width:35.9pt;height:402.75pt;rotation:90;z-index:25167769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" o:allowincell="f" fillcolor="#00a0b8 [3204]" stroked="f">
                <v:textbox>
                  <w:txbxContent>
                    <w:p w14:paraId="22060369" w14:textId="1AE57E63" w:rsidR="004A0A4C" w:rsidRPr="00E41D65" w:rsidRDefault="004A0A4C" w:rsidP="00662E18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Testes e Implementação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434766"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75648" behindDoc="0" locked="0" layoutInCell="0" allowOverlap="1" wp14:anchorId="5A753745" wp14:editId="402112D5">
                <wp:simplePos x="0" y="0"/>
                <wp:positionH relativeFrom="margin">
                  <wp:posOffset>3686175</wp:posOffset>
                </wp:positionH>
                <wp:positionV relativeFrom="margin">
                  <wp:posOffset>6132195</wp:posOffset>
                </wp:positionV>
                <wp:extent cx="474980" cy="2560320"/>
                <wp:effectExtent l="5080" t="0" r="6350" b="6350"/>
                <wp:wrapSquare wrapText="bothSides"/>
                <wp:docPr id="21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4980" cy="2560320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xtLst/>
                      </wps:spPr>
                      <wps:txbx>
                        <w:txbxContent>
                          <w:p w14:paraId="2DD714E0" w14:textId="77777777" w:rsidR="004A0A4C" w:rsidRPr="00E41D65" w:rsidRDefault="004A0A4C" w:rsidP="0043476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53745" id="_x0000_s1031" style="position:absolute;left:0;text-align:left;margin-left:290.25pt;margin-top:482.85pt;width:37.4pt;height:201.6pt;rotation:90;z-index:25167564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" o:allowincell="f" fillcolor="gray [1629]" stroked="f">
                <v:textbox>
                  <w:txbxContent>
                    <w:p w14:paraId="2DD714E0" w14:textId="77777777" w:rsidR="004A0A4C" w:rsidRPr="00E41D65" w:rsidRDefault="004A0A4C" w:rsidP="00434766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MySQL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434766"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74624" behindDoc="0" locked="0" layoutInCell="0" allowOverlap="1" wp14:anchorId="382AA37E" wp14:editId="1118A92B">
                <wp:simplePos x="0" y="0"/>
                <wp:positionH relativeFrom="margin">
                  <wp:posOffset>1096010</wp:posOffset>
                </wp:positionH>
                <wp:positionV relativeFrom="margin">
                  <wp:posOffset>6159500</wp:posOffset>
                </wp:positionV>
                <wp:extent cx="476250" cy="2496820"/>
                <wp:effectExtent l="0" t="635" r="0" b="0"/>
                <wp:wrapSquare wrapText="bothSides"/>
                <wp:docPr id="20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6250" cy="2496820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xtLst/>
                      </wps:spPr>
                      <wps:txbx>
                        <w:txbxContent>
                          <w:p w14:paraId="64E4F201" w14:textId="77777777" w:rsidR="004A0A4C" w:rsidRPr="00E41D65" w:rsidRDefault="004A0A4C" w:rsidP="0043476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PHP / CSS / JavaScript /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2AA37E" id="_x0000_s1032" style="position:absolute;left:0;text-align:left;margin-left:86.3pt;margin-top:485pt;width:37.5pt;height:196.6pt;rotation:90;z-index:25167462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" o:allowincell="f" fillcolor="gray [1629]" stroked="f">
                <v:textbox>
                  <w:txbxContent>
                    <w:p w14:paraId="64E4F201" w14:textId="77777777" w:rsidR="004A0A4C" w:rsidRPr="00E41D65" w:rsidRDefault="004A0A4C" w:rsidP="00434766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 xml:space="preserve">PHP / CSS /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JavaScript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 xml:space="preserve"> / HTML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434766"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73600" behindDoc="0" locked="0" layoutInCell="0" allowOverlap="1" wp14:anchorId="140822D6" wp14:editId="42C63EA6">
                <wp:simplePos x="0" y="0"/>
                <wp:positionH relativeFrom="margin">
                  <wp:posOffset>2411095</wp:posOffset>
                </wp:positionH>
                <wp:positionV relativeFrom="margin">
                  <wp:posOffset>4353560</wp:posOffset>
                </wp:positionV>
                <wp:extent cx="455930" cy="5114925"/>
                <wp:effectExtent l="0" t="5398" r="0" b="0"/>
                <wp:wrapSquare wrapText="bothSides"/>
                <wp:docPr id="19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5930" cy="5114925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71450B13" w14:textId="4831B4FE" w:rsidR="004A0A4C" w:rsidRPr="00E41D65" w:rsidRDefault="004A0A4C" w:rsidP="0043476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Desenvolvimento do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0822D6" id="_x0000_s1033" style="position:absolute;left:0;text-align:left;margin-left:189.85pt;margin-top:342.8pt;width:35.9pt;height:402.75pt;rotation:90;z-index:25167360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" o:allowincell="f" fillcolor="#00a0b8 [3204]" stroked="f">
                <v:textbox>
                  <w:txbxContent>
                    <w:p w14:paraId="71450B13" w14:textId="4831B4FE" w:rsidR="004A0A4C" w:rsidRPr="00E41D65" w:rsidRDefault="004A0A4C" w:rsidP="00434766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Desenvolvimento do software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434766"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69504" behindDoc="0" locked="0" layoutInCell="0" allowOverlap="1" wp14:anchorId="7DD727D6" wp14:editId="4A5E4F21">
                <wp:simplePos x="0" y="0"/>
                <wp:positionH relativeFrom="margin">
                  <wp:posOffset>2399665</wp:posOffset>
                </wp:positionH>
                <wp:positionV relativeFrom="margin">
                  <wp:posOffset>3312795</wp:posOffset>
                </wp:positionV>
                <wp:extent cx="474980" cy="5114925"/>
                <wp:effectExtent l="4127" t="0" r="5398" b="5397"/>
                <wp:wrapSquare wrapText="bothSides"/>
                <wp:docPr id="16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4980" cy="5114925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3DF4AC87" w14:textId="3D2C9F19" w:rsidR="004A0A4C" w:rsidRPr="00E41D65" w:rsidRDefault="004A0A4C" w:rsidP="00EB39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Análise e projeto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727D6" id="_x0000_s1034" style="position:absolute;left:0;text-align:left;margin-left:188.95pt;margin-top:260.85pt;width:37.4pt;height:402.75pt;rotation:90;z-index:25166950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" o:allowincell="f" fillcolor="#00a0b8 [3204]" stroked="f">
                <v:textbox>
                  <w:txbxContent>
                    <w:p w14:paraId="3DF4AC87" w14:textId="3D2C9F19" w:rsidR="004A0A4C" w:rsidRPr="00E41D65" w:rsidRDefault="004A0A4C" w:rsidP="00EB39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Análise e projeto de software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434766"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70528" behindDoc="0" locked="0" layoutInCell="0" allowOverlap="1" wp14:anchorId="672E3FEC" wp14:editId="1F0E8340">
                <wp:simplePos x="0" y="0"/>
                <wp:positionH relativeFrom="margin">
                  <wp:posOffset>1097280</wp:posOffset>
                </wp:positionH>
                <wp:positionV relativeFrom="margin">
                  <wp:posOffset>5139055</wp:posOffset>
                </wp:positionV>
                <wp:extent cx="476250" cy="2499360"/>
                <wp:effectExtent l="0" t="1905" r="0" b="0"/>
                <wp:wrapSquare wrapText="bothSides"/>
                <wp:docPr id="17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6250" cy="2499360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xtLst/>
                      </wps:spPr>
                      <wps:txbx>
                        <w:txbxContent>
                          <w:p w14:paraId="7CC06593" w14:textId="6079DAC6" w:rsidR="004A0A4C" w:rsidRPr="00E41D65" w:rsidRDefault="004A0A4C" w:rsidP="00EB39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Diagramas de casos de uso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E3FEC" id="_x0000_s1035" style="position:absolute;left:0;text-align:left;margin-left:86.4pt;margin-top:404.65pt;width:37.5pt;height:196.8pt;rotation:90;z-index:25167052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" o:allowincell="f" fillcolor="gray [1629]" stroked="f">
                <v:textbox>
                  <w:txbxContent>
                    <w:p w14:paraId="7CC06593" w14:textId="6079DAC6" w:rsidR="004A0A4C" w:rsidRPr="00E41D65" w:rsidRDefault="004A0A4C" w:rsidP="00EB39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Diagramas de casos de uso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434766"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71552" behindDoc="0" locked="0" layoutInCell="0" allowOverlap="1" wp14:anchorId="4E6696C5" wp14:editId="0ACDF510">
                <wp:simplePos x="0" y="0"/>
                <wp:positionH relativeFrom="margin">
                  <wp:posOffset>3686175</wp:posOffset>
                </wp:positionH>
                <wp:positionV relativeFrom="margin">
                  <wp:posOffset>5113020</wp:posOffset>
                </wp:positionV>
                <wp:extent cx="474980" cy="2560320"/>
                <wp:effectExtent l="5080" t="0" r="6350" b="6350"/>
                <wp:wrapSquare wrapText="bothSides"/>
                <wp:docPr id="18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4980" cy="2560320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xtLst/>
                      </wps:spPr>
                      <wps:txbx>
                        <w:txbxContent>
                          <w:p w14:paraId="7F7A073A" w14:textId="1A3E25E8" w:rsidR="004A0A4C" w:rsidRPr="00E41D65" w:rsidRDefault="004A0A4C" w:rsidP="00EB39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Diagramas de classes</w:t>
                            </w:r>
                          </w:p>
                          <w:p w14:paraId="512DBB45" w14:textId="77777777" w:rsidR="004A0A4C" w:rsidRDefault="004A0A4C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696C5" id="_x0000_s1036" style="position:absolute;left:0;text-align:left;margin-left:290.25pt;margin-top:402.6pt;width:37.4pt;height:201.6pt;rotation:90;z-index:25167155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" o:allowincell="f" fillcolor="gray [1629]" stroked="f">
                <v:textbox>
                  <w:txbxContent>
                    <w:p w14:paraId="7F7A073A" w14:textId="1A3E25E8" w:rsidR="004A0A4C" w:rsidRPr="00E41D65" w:rsidRDefault="004A0A4C" w:rsidP="00EB39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Diagramas de classes</w:t>
                      </w:r>
                    </w:p>
                    <w:p w14:paraId="512DBB45" w14:textId="77777777" w:rsidR="004A0A4C" w:rsidRDefault="004A0A4C"/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434766"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67456" behindDoc="0" locked="0" layoutInCell="0" allowOverlap="1" wp14:anchorId="1DC76A84" wp14:editId="1A3F0CE1">
                <wp:simplePos x="0" y="0"/>
                <wp:positionH relativeFrom="margin">
                  <wp:posOffset>3668395</wp:posOffset>
                </wp:positionH>
                <wp:positionV relativeFrom="margin">
                  <wp:posOffset>4047490</wp:posOffset>
                </wp:positionV>
                <wp:extent cx="499110" cy="2548890"/>
                <wp:effectExtent l="3810" t="0" r="0" b="0"/>
                <wp:wrapSquare wrapText="bothSides"/>
                <wp:docPr id="15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99110" cy="2548890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xtLst/>
                      </wps:spPr>
                      <wps:txbx>
                        <w:txbxContent>
                          <w:p w14:paraId="6586F3BE" w14:textId="510892ED" w:rsidR="004A0A4C" w:rsidRPr="00E41D65" w:rsidRDefault="004A0A4C" w:rsidP="00E41D6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Estrutura Informática de 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C76A84" id="_x0000_s1037" style="position:absolute;left:0;text-align:left;margin-left:288.85pt;margin-top:318.7pt;width:39.3pt;height:200.7pt;rotation:90;z-index:25166745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" o:allowincell="f" fillcolor="gray [1629]" stroked="f">
                <v:textbox>
                  <w:txbxContent>
                    <w:p w14:paraId="6586F3BE" w14:textId="510892ED" w:rsidR="004A0A4C" w:rsidRPr="00E41D65" w:rsidRDefault="004A0A4C" w:rsidP="00E41D6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Estrutura Informática de base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434766" w:rsidRPr="00920F97">
        <w:rPr>
          <w:noProof/>
          <w:lang w:eastAsia="pt-PT"/>
        </w:rPr>
        <mc:AlternateContent>
          <mc:Choice Requires="wps">
            <w:drawing>
              <wp:anchor distT="91440" distB="91440" distL="137160" distR="137160" simplePos="0" relativeHeight="251666432" behindDoc="0" locked="0" layoutInCell="0" allowOverlap="1" wp14:anchorId="61C711EE" wp14:editId="7FDDD1B3">
                <wp:simplePos x="0" y="0"/>
                <wp:positionH relativeFrom="margin">
                  <wp:posOffset>1087755</wp:posOffset>
                </wp:positionH>
                <wp:positionV relativeFrom="margin">
                  <wp:posOffset>4072255</wp:posOffset>
                </wp:positionV>
                <wp:extent cx="495300" cy="2499360"/>
                <wp:effectExtent l="7620" t="0" r="7620" b="7620"/>
                <wp:wrapSquare wrapText="bothSides"/>
                <wp:docPr id="14" name="Forma Automátic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95300" cy="2499360"/>
                        </a:xfrm>
                        <a:prstGeom prst="roundRect">
                          <a:avLst>
                            <a:gd name="adj" fmla="val 12551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xtLst/>
                      </wps:spPr>
                      <wps:txbx>
                        <w:txbxContent>
                          <w:p w14:paraId="5986B1D4" w14:textId="0AC17FCA" w:rsidR="004A0A4C" w:rsidRPr="00E41D65" w:rsidRDefault="004A0A4C" w:rsidP="00E41D6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color w:val="FFFFFF" w:themeColor="background1"/>
                              </w:rPr>
                              <w:t>Documentos de registo atuais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711EE" id="_x0000_s1038" style="position:absolute;left:0;text-align:left;margin-left:85.65pt;margin-top:320.65pt;width:39pt;height:196.8pt;rotation:90;z-index:25166643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2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" o:allowincell="f" fillcolor="gray [1629]" stroked="f">
                <v:textbox>
                  <w:txbxContent>
                    <w:p w14:paraId="5986B1D4" w14:textId="0AC17FCA" w:rsidR="004A0A4C" w:rsidRPr="00E41D65" w:rsidRDefault="004A0A4C" w:rsidP="00E41D6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color w:val="FFFFFF" w:themeColor="background1"/>
                        </w:rPr>
                        <w:t>Documentos de registo atuais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6520DD" w:rsidRPr="00920F97">
        <w:t>O desenvolvimento metodológico deste trabalho é exposto na figura seguinte.</w:t>
      </w:r>
    </w:p>
    <w:p w14:paraId="4D2C2454" w14:textId="6CDFC1F4" w:rsidR="00E41D65" w:rsidRPr="00920F97" w:rsidRDefault="00E41D65" w:rsidP="006520DD">
      <w:pPr>
        <w:jc w:val="both"/>
      </w:pPr>
    </w:p>
    <w:p w14:paraId="72E34FA0" w14:textId="26F9FCCB" w:rsidR="006B78FA" w:rsidRPr="00920F97" w:rsidRDefault="006B78FA" w:rsidP="006B78FA">
      <w:pPr>
        <w:jc w:val="both"/>
      </w:pPr>
      <w:r w:rsidRPr="00920F97">
        <w:lastRenderedPageBreak/>
        <w:t>Na primeira fase estabelecida pela averiguação do modo de gestão de resíduos exercida nos vários edifícios da UAB, identificarem-se os responsáveis pelo processo administrativo e a estrutura de gestão de resíduos. Também se constatou a inexistência de softwares para a gestão de resíduos urbanos.</w:t>
      </w:r>
    </w:p>
    <w:p w14:paraId="77841375" w14:textId="41CCC785" w:rsidR="006B78FA" w:rsidRPr="00920F97" w:rsidRDefault="006B78FA" w:rsidP="006B78FA">
      <w:pPr>
        <w:jc w:val="both"/>
      </w:pPr>
      <w:r w:rsidRPr="00920F97">
        <w:t>Este procedimento desencadeou-se por meio de uma reunião, num primeiro momento com o coordenador do projeto e posteriormente com os responsáveis pelas áreas administrativa e informática, sendo complementado por pesquisa bibliográfica. Em função disso, foram identificados os requisitos fundamentais para o desenvolvimento do software.</w:t>
      </w:r>
    </w:p>
    <w:p w14:paraId="0171785E" w14:textId="240BECA0" w:rsidR="006B78FA" w:rsidRPr="00920F97" w:rsidRDefault="006B78FA" w:rsidP="006B78FA">
      <w:pPr>
        <w:jc w:val="both"/>
      </w:pPr>
      <w:r w:rsidRPr="00920F97">
        <w:t>No levantamento de requisitos, realizado na segunda etapa, foram utilizadas as</w:t>
      </w:r>
      <w:r w:rsidR="00920F97" w:rsidRPr="00920F97">
        <w:t xml:space="preserve"> </w:t>
      </w:r>
      <w:r w:rsidRPr="00920F97">
        <w:t>informações obtidas na fase de averiguação como auxílio na identificação dos requisitos.</w:t>
      </w:r>
    </w:p>
    <w:p w14:paraId="38A4CC28" w14:textId="1631C880" w:rsidR="006B78FA" w:rsidRDefault="006B78FA" w:rsidP="00920F97">
      <w:pPr>
        <w:jc w:val="both"/>
      </w:pPr>
      <w:r w:rsidRPr="00920F97">
        <w:t xml:space="preserve">Seguindo com </w:t>
      </w:r>
      <w:r w:rsidR="00920F97" w:rsidRPr="00920F97">
        <w:t xml:space="preserve">a </w:t>
      </w:r>
      <w:r w:rsidRPr="00920F97">
        <w:t>análise d</w:t>
      </w:r>
      <w:r w:rsidR="00920F97" w:rsidRPr="00920F97">
        <w:t>os</w:t>
      </w:r>
      <w:r w:rsidRPr="00920F97">
        <w:t xml:space="preserve"> documentos e </w:t>
      </w:r>
      <w:r w:rsidR="00920F97" w:rsidRPr="00920F97">
        <w:t>dados eletró</w:t>
      </w:r>
      <w:r w:rsidRPr="00920F97">
        <w:t>nic</w:t>
      </w:r>
      <w:r w:rsidR="00920F97" w:rsidRPr="00920F97">
        <w:t>os</w:t>
      </w:r>
      <w:r w:rsidRPr="00920F97">
        <w:t>. Nes</w:t>
      </w:r>
      <w:r w:rsidR="00920F97" w:rsidRPr="00920F97">
        <w:t>te</w:t>
      </w:r>
      <w:r w:rsidRPr="00920F97">
        <w:t xml:space="preserve"> processo foram analisad</w:t>
      </w:r>
      <w:r w:rsidR="00920F97" w:rsidRPr="00920F97">
        <w:t>o</w:t>
      </w:r>
      <w:r w:rsidRPr="00920F97">
        <w:t>s</w:t>
      </w:r>
      <w:r w:rsidR="00920F97" w:rsidRPr="00920F97">
        <w:t xml:space="preserve"> documentos</w:t>
      </w:r>
      <w:r w:rsidRPr="00920F97">
        <w:t xml:space="preserve"> e relatórios utilizados para </w:t>
      </w:r>
      <w:r w:rsidR="00920F97" w:rsidRPr="00920F97">
        <w:t xml:space="preserve">registo e controle de </w:t>
      </w:r>
      <w:r w:rsidR="00920F97">
        <w:t>resídu</w:t>
      </w:r>
      <w:r w:rsidR="00920F97" w:rsidRPr="00920F97">
        <w:t>os.</w:t>
      </w:r>
    </w:p>
    <w:p w14:paraId="64A8B6C2" w14:textId="66096AB2" w:rsidR="00920F97" w:rsidRDefault="00920F97" w:rsidP="00920F97">
      <w:pPr>
        <w:jc w:val="both"/>
      </w:pPr>
      <w:r>
        <w:t>A análise e projeto do software constituído na terceira fase assenta fundamentalmente nos dados obtidos na fase de levantamento de requisitos. Conforme Eduardo Bezerra (2007), a análise requer um estudo minucioso dos requisitos, que serão utilizados na arquitetura dos modelos funcionais para conceber a ferramenta a ser desenvolvida.</w:t>
      </w:r>
    </w:p>
    <w:p w14:paraId="5D9A7B59" w14:textId="199CA14B" w:rsidR="00920F97" w:rsidRDefault="00920F97" w:rsidP="00920F97">
      <w:pPr>
        <w:jc w:val="both"/>
      </w:pPr>
      <w:r>
        <w:t>Segundo Wazlawick (2004), a análise deve apresentar as funcionalidades do software, concentrando-se no domínio do problema, que correspondem a um conjunto de características que deverão estar presentes na ferramenta. Neste processo sempre que possível, deve-se ignorar a existência de um mundo computacional.</w:t>
      </w:r>
    </w:p>
    <w:p w14:paraId="090DA676" w14:textId="20ED726F" w:rsidR="00920F97" w:rsidRDefault="00920F97" w:rsidP="00920F97">
      <w:pPr>
        <w:jc w:val="both"/>
      </w:pPr>
      <w:r>
        <w:t>O projeto é considerado por Eduardo Bezerra (2007) como um complemento da análise, tendo o foco no domínio da solução computacional. Portanto, de acordo com a tecnologia disponível, determina-se como o sistema será executado para atender aos requisitos.</w:t>
      </w:r>
    </w:p>
    <w:p w14:paraId="733B0927" w14:textId="1FDEC18B" w:rsidR="00920F97" w:rsidRDefault="00920F97" w:rsidP="00920F97">
      <w:pPr>
        <w:jc w:val="both"/>
      </w:pPr>
      <w:r>
        <w:t>Para modelagem do software, na fase de análise e projeto, utilizaram-se os diagrama</w:t>
      </w:r>
      <w:r w:rsidR="00835097">
        <w:t>s</w:t>
      </w:r>
      <w:r>
        <w:t xml:space="preserve"> de casos de uso e o diagrama de classes, da Linguagem de Modelagem Unificada (Unified Modeling Language - UML) (Eduardo Bezerra, 2007).</w:t>
      </w:r>
    </w:p>
    <w:p w14:paraId="6096EB48" w14:textId="1B5D2D3A" w:rsidR="00920F97" w:rsidRDefault="00920F97" w:rsidP="00835097">
      <w:pPr>
        <w:jc w:val="both"/>
      </w:pPr>
      <w:r>
        <w:t xml:space="preserve">A quarta fase </w:t>
      </w:r>
      <w:r w:rsidR="00D36BC8">
        <w:t>constitui-se pelo</w:t>
      </w:r>
      <w:r>
        <w:t xml:space="preserve"> desenvolvimento do software, processo em que</w:t>
      </w:r>
      <w:r w:rsidR="00D36BC8">
        <w:t xml:space="preserve"> </w:t>
      </w:r>
      <w:r>
        <w:t>utiliz</w:t>
      </w:r>
      <w:r w:rsidR="00D36BC8">
        <w:t>ará</w:t>
      </w:r>
      <w:r>
        <w:t xml:space="preserve"> </w:t>
      </w:r>
      <w:r w:rsidR="00835097">
        <w:t xml:space="preserve">essencialmente </w:t>
      </w:r>
      <w:r>
        <w:t>a linguagem de programação PHP (Hypertext Preprocessor). Optou-se por esta</w:t>
      </w:r>
      <w:r w:rsidR="00835097">
        <w:t xml:space="preserve"> linguagem por ser open source, </w:t>
      </w:r>
      <w:r>
        <w:t>e pela facilidade de desenvolvimento de páginas web</w:t>
      </w:r>
      <w:r w:rsidR="00835097">
        <w:t xml:space="preserve"> </w:t>
      </w:r>
      <w:r>
        <w:t>dinâmicas utilizando códigos PHP com HT</w:t>
      </w:r>
      <w:r w:rsidR="00835097">
        <w:t>ML (Hyper Text Markup Language).</w:t>
      </w:r>
    </w:p>
    <w:p w14:paraId="18CD253D" w14:textId="7855527C" w:rsidR="00920F97" w:rsidRDefault="00920F97" w:rsidP="00920F97">
      <w:pPr>
        <w:jc w:val="both"/>
      </w:pPr>
      <w:r>
        <w:t>As informações executadas p</w:t>
      </w:r>
      <w:r w:rsidR="00835097">
        <w:t>elo software serão armazenadas n</w:t>
      </w:r>
      <w:r>
        <w:t>um</w:t>
      </w:r>
      <w:r w:rsidR="00835097">
        <w:t>a</w:t>
      </w:r>
      <w:r>
        <w:t xml:space="preserve"> ba</w:t>
      </w:r>
      <w:r w:rsidR="00835097">
        <w:t>se</w:t>
      </w:r>
      <w:r>
        <w:t xml:space="preserve"> de dados.</w:t>
      </w:r>
    </w:p>
    <w:p w14:paraId="24CD89D0" w14:textId="4068BB0C" w:rsidR="00920F97" w:rsidRDefault="00835097" w:rsidP="00920F97">
      <w:pPr>
        <w:jc w:val="both"/>
      </w:pPr>
      <w:r>
        <w:t>Segundo Damas (</w:t>
      </w:r>
      <w:r w:rsidR="00920F97">
        <w:t>2007) um</w:t>
      </w:r>
      <w:r>
        <w:t>a base</w:t>
      </w:r>
      <w:r w:rsidR="00920F97">
        <w:t xml:space="preserve"> de dados “é uma coleção de dados estruturados,</w:t>
      </w:r>
      <w:r>
        <w:t xml:space="preserve"> </w:t>
      </w:r>
      <w:r w:rsidR="00920F97">
        <w:t xml:space="preserve">organizados e armazenados de forma persistente”. Também podendo ser </w:t>
      </w:r>
      <w:r>
        <w:t>considerado</w:t>
      </w:r>
      <w:r w:rsidR="00920F97">
        <w:t xml:space="preserve"> como</w:t>
      </w:r>
      <w:r>
        <w:t xml:space="preserve"> </w:t>
      </w:r>
      <w:r w:rsidR="00920F97">
        <w:t>uma coleção de dados relaci</w:t>
      </w:r>
      <w:r>
        <w:t xml:space="preserve">onados (ELMASRI &amp; NAVATHE, </w:t>
      </w:r>
      <w:r w:rsidR="00920F97">
        <w:t>2011). No processo de</w:t>
      </w:r>
      <w:r>
        <w:t xml:space="preserve"> </w:t>
      </w:r>
      <w:r w:rsidR="00920F97">
        <w:t xml:space="preserve">definição, construção e manipulação </w:t>
      </w:r>
      <w:r>
        <w:t>da base</w:t>
      </w:r>
      <w:r w:rsidR="00920F97">
        <w:t xml:space="preserve"> de dados optou-se pelo sistema de</w:t>
      </w:r>
      <w:r>
        <w:t xml:space="preserve"> </w:t>
      </w:r>
      <w:r w:rsidR="00920F97">
        <w:t xml:space="preserve">gerenciamento de </w:t>
      </w:r>
      <w:r>
        <w:t>bases</w:t>
      </w:r>
      <w:r w:rsidR="00920F97">
        <w:t xml:space="preserve"> de dados MySQL, que utiliza a linguagem de consulta estruturada</w:t>
      </w:r>
      <w:r>
        <w:t xml:space="preserve"> </w:t>
      </w:r>
      <w:r w:rsidR="00920F97">
        <w:t>SQL (Structured Query Language) (MANZANO, 2007).</w:t>
      </w:r>
    </w:p>
    <w:p w14:paraId="0EE5A122" w14:textId="5F6B17B6" w:rsidR="00920F97" w:rsidRDefault="00920F97" w:rsidP="00920F97">
      <w:pPr>
        <w:jc w:val="both"/>
      </w:pPr>
      <w:r>
        <w:lastRenderedPageBreak/>
        <w:t>A última</w:t>
      </w:r>
      <w:r w:rsidR="00835097">
        <w:t xml:space="preserve"> fase</w:t>
      </w:r>
      <w:r>
        <w:t xml:space="preserve"> do trabalho é estabelecida pel</w:t>
      </w:r>
      <w:r w:rsidR="00835097">
        <w:t>a execução de testes e implementação, onde os</w:t>
      </w:r>
      <w:r>
        <w:t xml:space="preserve"> responsáveis pelas </w:t>
      </w:r>
      <w:r w:rsidR="00835097">
        <w:t>várias áreas</w:t>
      </w:r>
      <w:r>
        <w:t xml:space="preserve"> e o</w:t>
      </w:r>
      <w:r w:rsidR="00835097">
        <w:t xml:space="preserve"> </w:t>
      </w:r>
      <w:r>
        <w:t>coordenador do projeto</w:t>
      </w:r>
      <w:r w:rsidR="00835097">
        <w:t xml:space="preserve"> terão um papel fundamental.</w:t>
      </w:r>
    </w:p>
    <w:p w14:paraId="2A7996E8" w14:textId="77777777" w:rsidR="00854DFF" w:rsidRDefault="00854DFF" w:rsidP="00920F97">
      <w:pPr>
        <w:jc w:val="both"/>
      </w:pPr>
    </w:p>
    <w:p w14:paraId="7A3FCCC2" w14:textId="42175345" w:rsidR="00854DFF" w:rsidRPr="00920F97" w:rsidRDefault="00854DFF" w:rsidP="00854DFF">
      <w:pPr>
        <w:pStyle w:val="Ttulo"/>
        <w:jc w:val="left"/>
      </w:pPr>
      <w:r w:rsidRPr="00920F97">
        <w:t xml:space="preserve">Capítulo </w:t>
      </w:r>
      <w:r>
        <w:t>3</w:t>
      </w:r>
    </w:p>
    <w:p w14:paraId="7C9F3232" w14:textId="1E6845CD" w:rsidR="00854DFF" w:rsidRPr="00920F97" w:rsidRDefault="007933C7" w:rsidP="00854DFF">
      <w:pPr>
        <w:pStyle w:val="Cabealho1"/>
      </w:pPr>
      <w:bookmarkStart w:id="7" w:name="_Toc166079553"/>
      <w:r>
        <w:t xml:space="preserve">3 - </w:t>
      </w:r>
      <w:r w:rsidR="00854DFF">
        <w:t>Apresentação e análise dos resultados</w:t>
      </w:r>
      <w:bookmarkEnd w:id="7"/>
    </w:p>
    <w:p w14:paraId="183F61A2" w14:textId="31888F69" w:rsidR="0020176A" w:rsidRPr="00920F97" w:rsidRDefault="0020176A" w:rsidP="00D6641A">
      <w:pPr>
        <w:pStyle w:val="Cabealho2"/>
        <w:numPr>
          <w:ilvl w:val="1"/>
          <w:numId w:val="19"/>
        </w:numPr>
      </w:pPr>
      <w:r>
        <w:t xml:space="preserve">   </w:t>
      </w:r>
      <w:r>
        <w:tab/>
      </w:r>
      <w:bookmarkStart w:id="8" w:name="_Toc166079554"/>
      <w:r w:rsidR="00D6641A">
        <w:t xml:space="preserve">Gestão de </w:t>
      </w:r>
      <w:r w:rsidR="00EB1A12">
        <w:t>Residuos Urbanos Produzidos e Separados na UAB</w:t>
      </w:r>
      <w:bookmarkEnd w:id="8"/>
    </w:p>
    <w:p w14:paraId="7313DA19" w14:textId="47AD101F" w:rsidR="00D6641A" w:rsidRDefault="00D6641A" w:rsidP="00D6641A">
      <w:pPr>
        <w:jc w:val="both"/>
      </w:pPr>
      <w:r>
        <w:t>No procedimento de averiguação da forma de gestão de resíduos nos edifícios da Universidade Aberta, identificaram-se os responsáveis por essa tarefa, constatando-se a existência de uma equipa de coordenação. Cada edifício tem um funcionário e um responsável pelo registro dos dados administrativos.</w:t>
      </w:r>
    </w:p>
    <w:p w14:paraId="5BA2DAE1" w14:textId="2D6E545A" w:rsidR="00D6641A" w:rsidRDefault="00D6641A" w:rsidP="00D6641A">
      <w:pPr>
        <w:jc w:val="both"/>
      </w:pPr>
      <w:r>
        <w:t>As tarefas são executadas regularmente.</w:t>
      </w:r>
    </w:p>
    <w:p w14:paraId="1DFB93B9" w14:textId="2C92FB2B" w:rsidR="00D6641A" w:rsidRDefault="00D6641A" w:rsidP="00AA28CE">
      <w:pPr>
        <w:jc w:val="both"/>
      </w:pPr>
      <w:r>
        <w:t xml:space="preserve">Estes registos são efetuados em folhas de cálculo nos vários edifícios, e partilhados com a equipa </w:t>
      </w:r>
      <w:r w:rsidR="00AA28CE">
        <w:t>responsável centralmente sendo os mesmos tratados de uma forma centralizada.</w:t>
      </w:r>
    </w:p>
    <w:p w14:paraId="7CA6C70D" w14:textId="2B67C0E5" w:rsidR="00D6641A" w:rsidRDefault="00D6641A" w:rsidP="00D6641A">
      <w:pPr>
        <w:jc w:val="both"/>
      </w:pPr>
      <w:r>
        <w:t>Ao analisar o processo</w:t>
      </w:r>
      <w:r w:rsidR="00AA28CE">
        <w:t xml:space="preserve"> administrativo</w:t>
      </w:r>
      <w:r>
        <w:t>, evidenciou-se a necessidade</w:t>
      </w:r>
      <w:r w:rsidR="00AA28CE">
        <w:t xml:space="preserve"> </w:t>
      </w:r>
      <w:r>
        <w:t>do desenvolvimen</w:t>
      </w:r>
      <w:r w:rsidR="00AA28CE">
        <w:t>to do software para gestão destas mesmas tarefas</w:t>
      </w:r>
      <w:r>
        <w:t>.</w:t>
      </w:r>
    </w:p>
    <w:p w14:paraId="465FC9C3" w14:textId="77777777" w:rsidR="00AA28CE" w:rsidRPr="00920F97" w:rsidRDefault="00AA28CE" w:rsidP="00D6641A">
      <w:pPr>
        <w:jc w:val="both"/>
      </w:pPr>
    </w:p>
    <w:p w14:paraId="6C6C1574" w14:textId="6C630AF0" w:rsidR="00AA28CE" w:rsidRPr="00920F97" w:rsidRDefault="00AA28CE" w:rsidP="007A3B28">
      <w:pPr>
        <w:pStyle w:val="Cabealho2"/>
        <w:numPr>
          <w:ilvl w:val="1"/>
          <w:numId w:val="19"/>
        </w:numPr>
      </w:pPr>
      <w:r>
        <w:t xml:space="preserve">   </w:t>
      </w:r>
      <w:r>
        <w:tab/>
      </w:r>
      <w:bookmarkStart w:id="9" w:name="_Toc166079555"/>
      <w:r w:rsidR="007A3B28" w:rsidRPr="007A3B28">
        <w:t>Requisitos do Software para Gestão de Resíduos</w:t>
      </w:r>
      <w:bookmarkEnd w:id="9"/>
    </w:p>
    <w:p w14:paraId="4C3ADF74" w14:textId="6949C790" w:rsidR="00203989" w:rsidRDefault="00203989" w:rsidP="00203989">
      <w:pPr>
        <w:jc w:val="both"/>
      </w:pPr>
      <w:r>
        <w:t>Os dados obtidos na fase anterior serviram como base para o levantamento de requisitos. Esta fase resultou num documento de especificação de requisitos, onde estão elencados os requisitos primordiais para o desenvolvimento do software.</w:t>
      </w:r>
    </w:p>
    <w:p w14:paraId="1D7DDA94" w14:textId="05CA19B0" w:rsidR="00203989" w:rsidRDefault="00203989" w:rsidP="00203989">
      <w:pPr>
        <w:jc w:val="both"/>
      </w:pPr>
      <w:r>
        <w:t>Nesse processo obtém-se uma visão geral do sistema, destacando a finalidade do software em auxiliar os responsáveis nas suas ações administrativas e na gestão de resíduos recicláveis. As suas funcionalidades estão organizadas em cadastros, registos e relatórios.</w:t>
      </w:r>
    </w:p>
    <w:p w14:paraId="5C6B5D60" w14:textId="4AB93BDA" w:rsidR="00203989" w:rsidRDefault="00203989" w:rsidP="00203989">
      <w:pPr>
        <w:jc w:val="both"/>
      </w:pPr>
      <w:r>
        <w:t>Na opção Cadastro, s</w:t>
      </w:r>
      <w:r w:rsidR="00100010">
        <w:t>erão</w:t>
      </w:r>
      <w:r>
        <w:t xml:space="preserve"> permitidos: cadastro </w:t>
      </w:r>
      <w:r w:rsidR="00100010">
        <w:t>de utilizadores,</w:t>
      </w:r>
      <w:r>
        <w:t xml:space="preserve"> </w:t>
      </w:r>
      <w:r w:rsidR="00100010">
        <w:t xml:space="preserve">edifícios, </w:t>
      </w:r>
      <w:r w:rsidR="0070001F">
        <w:t>materiais recicláveis e recipiente de recolha</w:t>
      </w:r>
      <w:r>
        <w:t>.</w:t>
      </w:r>
    </w:p>
    <w:p w14:paraId="16EE0F8E" w14:textId="77777777" w:rsidR="008B7F38" w:rsidRDefault="001079BF" w:rsidP="00203989">
      <w:pPr>
        <w:jc w:val="both"/>
      </w:pPr>
      <w:r>
        <w:t>No menu Regist</w:t>
      </w:r>
      <w:r w:rsidR="00203989">
        <w:t xml:space="preserve">os são armazenados dados das </w:t>
      </w:r>
      <w:r>
        <w:t>recolhas efetuadas pelos utilizadores e quantidades de</w:t>
      </w:r>
      <w:r w:rsidR="00203989">
        <w:t xml:space="preserve"> resíduos</w:t>
      </w:r>
      <w:r>
        <w:t xml:space="preserve"> recolhidos</w:t>
      </w:r>
      <w:r w:rsidR="00203989">
        <w:t xml:space="preserve">. </w:t>
      </w:r>
    </w:p>
    <w:p w14:paraId="73EE3741" w14:textId="392D38F0" w:rsidR="00203989" w:rsidRDefault="00203989" w:rsidP="00203989">
      <w:pPr>
        <w:jc w:val="both"/>
      </w:pPr>
      <w:r>
        <w:lastRenderedPageBreak/>
        <w:t>Em</w:t>
      </w:r>
      <w:r w:rsidR="001079BF">
        <w:t xml:space="preserve"> </w:t>
      </w:r>
      <w:r>
        <w:t>relação a es</w:t>
      </w:r>
      <w:r w:rsidR="001079BF">
        <w:t>t</w:t>
      </w:r>
      <w:r>
        <w:t>as informações podem ser gerados relatórios por meio do menu Relatórios, que</w:t>
      </w:r>
      <w:r w:rsidR="001079BF">
        <w:t xml:space="preserve"> </w:t>
      </w:r>
      <w:r>
        <w:t xml:space="preserve">também permite consultas e listagem de relatórios sobre os cadastros </w:t>
      </w:r>
      <w:r w:rsidR="001079BF">
        <w:t>de utilizadores</w:t>
      </w:r>
      <w:r>
        <w:t>,</w:t>
      </w:r>
      <w:r w:rsidR="001079BF">
        <w:t xml:space="preserve"> edifícios</w:t>
      </w:r>
      <w:r>
        <w:t>, materiais recicláveis</w:t>
      </w:r>
      <w:r w:rsidR="001079BF">
        <w:t xml:space="preserve"> e recipientes de recolha</w:t>
      </w:r>
      <w:r>
        <w:t>.</w:t>
      </w:r>
    </w:p>
    <w:p w14:paraId="3799B0D0" w14:textId="588AEE27" w:rsidR="00854DFF" w:rsidRDefault="00203989" w:rsidP="00203989">
      <w:pPr>
        <w:jc w:val="both"/>
      </w:pPr>
      <w:r>
        <w:t>As especificações obtidas na fase de levantamento de requisitos estão expostas no</w:t>
      </w:r>
      <w:r w:rsidR="001079BF">
        <w:t xml:space="preserve"> quadro seguinte:</w:t>
      </w:r>
    </w:p>
    <w:p w14:paraId="64DF254F" w14:textId="0B9AF5DC" w:rsidR="005D0278" w:rsidRPr="00F9585E" w:rsidRDefault="00F9585E" w:rsidP="00F9585E">
      <w:pPr>
        <w:jc w:val="center"/>
        <w:rPr>
          <w:b/>
        </w:rPr>
      </w:pPr>
      <w:r w:rsidRPr="00F9585E">
        <w:rPr>
          <w:b/>
        </w:rPr>
        <w:t>Documento de Especificação de requisitos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85E" w14:paraId="345E2563" w14:textId="77777777" w:rsidTr="00F9585E">
        <w:tc>
          <w:tcPr>
            <w:tcW w:w="8296" w:type="dxa"/>
          </w:tcPr>
          <w:p w14:paraId="372227D0" w14:textId="591266CC" w:rsidR="00F9585E" w:rsidRPr="000245AB" w:rsidRDefault="00F9585E" w:rsidP="00F9585E">
            <w:pPr>
              <w:jc w:val="center"/>
              <w:rPr>
                <w:b/>
              </w:rPr>
            </w:pPr>
            <w:r w:rsidRPr="000245AB">
              <w:rPr>
                <w:b/>
              </w:rPr>
              <w:t>Requisitos Funcionais</w:t>
            </w:r>
          </w:p>
        </w:tc>
      </w:tr>
      <w:tr w:rsidR="00F9585E" w14:paraId="4AEECAD1" w14:textId="77777777" w:rsidTr="00F9585E">
        <w:tc>
          <w:tcPr>
            <w:tcW w:w="8296" w:type="dxa"/>
          </w:tcPr>
          <w:p w14:paraId="1ACD241A" w14:textId="2DAD2148" w:rsidR="00F9585E" w:rsidRDefault="00DC7F41" w:rsidP="00A942F6">
            <w:r>
              <w:t>Cadastrar utilizadores: id, nome, função, localização, contacto, observaç</w:t>
            </w:r>
            <w:r w:rsidR="00A942F6">
              <w:t>ões</w:t>
            </w:r>
            <w:r>
              <w:t>;</w:t>
            </w:r>
          </w:p>
        </w:tc>
      </w:tr>
      <w:tr w:rsidR="00F9585E" w14:paraId="60B7988B" w14:textId="77777777" w:rsidTr="00F9585E">
        <w:tc>
          <w:tcPr>
            <w:tcW w:w="8296" w:type="dxa"/>
          </w:tcPr>
          <w:p w14:paraId="45E797CE" w14:textId="1143F33C" w:rsidR="00F9585E" w:rsidRDefault="00DC7F41" w:rsidP="00DC7F41">
            <w:r>
              <w:t>Cadastrar edifícios: id, nome, morada, fotografia, responsável, observaç</w:t>
            </w:r>
            <w:r w:rsidR="00A942F6">
              <w:t>ões</w:t>
            </w:r>
            <w:r>
              <w:t>;</w:t>
            </w:r>
          </w:p>
        </w:tc>
      </w:tr>
      <w:tr w:rsidR="00F9585E" w14:paraId="5CF21B99" w14:textId="77777777" w:rsidTr="00F9585E">
        <w:tc>
          <w:tcPr>
            <w:tcW w:w="8296" w:type="dxa"/>
          </w:tcPr>
          <w:p w14:paraId="7E63FD1C" w14:textId="2CA78D38" w:rsidR="00DC7F41" w:rsidRDefault="00DC7F41" w:rsidP="00DC7F41">
            <w:r>
              <w:t>Cadastrar materiais recicláveis: id, descrição do tipo, observaç</w:t>
            </w:r>
            <w:r w:rsidR="00A942F6">
              <w:t>ões</w:t>
            </w:r>
            <w:r>
              <w:t>;</w:t>
            </w:r>
          </w:p>
        </w:tc>
      </w:tr>
      <w:tr w:rsidR="00F9585E" w14:paraId="259AE8AA" w14:textId="77777777" w:rsidTr="00F9585E">
        <w:tc>
          <w:tcPr>
            <w:tcW w:w="8296" w:type="dxa"/>
          </w:tcPr>
          <w:p w14:paraId="4F19A34F" w14:textId="2D6989AC" w:rsidR="00F9585E" w:rsidRDefault="00F11551" w:rsidP="00413542">
            <w:r>
              <w:t xml:space="preserve">Cadastrar recipientes de recolha: id, </w:t>
            </w:r>
            <w:r w:rsidR="00A942F6">
              <w:t>descrição do tipo, capacidade, cor, material, observações;</w:t>
            </w:r>
          </w:p>
        </w:tc>
      </w:tr>
      <w:tr w:rsidR="00F9585E" w14:paraId="217B6E96" w14:textId="77777777" w:rsidTr="00F9585E">
        <w:tc>
          <w:tcPr>
            <w:tcW w:w="8296" w:type="dxa"/>
          </w:tcPr>
          <w:p w14:paraId="42DC88DD" w14:textId="43B6E14C" w:rsidR="00F9585E" w:rsidRDefault="008B7F38" w:rsidP="00155959">
            <w:r>
              <w:t xml:space="preserve">Registar </w:t>
            </w:r>
            <w:r w:rsidR="00155959">
              <w:t>dados das recolhas efetuadas pelos utilizadores: id, data, hora;</w:t>
            </w:r>
          </w:p>
        </w:tc>
      </w:tr>
      <w:tr w:rsidR="00F9585E" w14:paraId="30A07AE6" w14:textId="77777777" w:rsidTr="00F9585E">
        <w:tc>
          <w:tcPr>
            <w:tcW w:w="8296" w:type="dxa"/>
          </w:tcPr>
          <w:p w14:paraId="174E4457" w14:textId="3D0A69DB" w:rsidR="00F9585E" w:rsidRDefault="00155959" w:rsidP="00155959">
            <w:r>
              <w:t>Registar quantidades de resíduos recolhidos: id, quantidade;</w:t>
            </w:r>
          </w:p>
        </w:tc>
      </w:tr>
      <w:tr w:rsidR="00F9585E" w14:paraId="2CFD070A" w14:textId="77777777" w:rsidTr="00F9585E">
        <w:tc>
          <w:tcPr>
            <w:tcW w:w="8296" w:type="dxa"/>
          </w:tcPr>
          <w:p w14:paraId="52D59FA4" w14:textId="04644713" w:rsidR="00F9585E" w:rsidRDefault="0098674E" w:rsidP="00155959">
            <w:r>
              <w:t>Gerar r</w:t>
            </w:r>
            <w:r w:rsidR="00155959">
              <w:t>elatórios de cadastro (informações necessárias</w:t>
            </w:r>
            <w:r>
              <w:t xml:space="preserve"> para gerar relatório):</w:t>
            </w:r>
          </w:p>
          <w:p w14:paraId="5CCAEB73" w14:textId="2861F4E3" w:rsidR="0098674E" w:rsidRDefault="0098674E" w:rsidP="00155959">
            <w:r>
              <w:t>Utilizadores: id inicial e id final (intervalo de id).</w:t>
            </w:r>
          </w:p>
          <w:p w14:paraId="412B02A0" w14:textId="433291AB" w:rsidR="0098674E" w:rsidRDefault="0098674E" w:rsidP="00155959">
            <w:r>
              <w:t>Edifícios: id inicial e id final.</w:t>
            </w:r>
          </w:p>
          <w:p w14:paraId="1C2E6451" w14:textId="77777777" w:rsidR="0098674E" w:rsidRDefault="0098674E" w:rsidP="00155959">
            <w:r>
              <w:t>Materiais recicláveis: id inicial e id final.</w:t>
            </w:r>
          </w:p>
          <w:p w14:paraId="1797935D" w14:textId="2B3CEC13" w:rsidR="0098674E" w:rsidRDefault="0098674E" w:rsidP="00155959">
            <w:r>
              <w:t>Recipientes: id inicial e id final.</w:t>
            </w:r>
          </w:p>
        </w:tc>
      </w:tr>
      <w:tr w:rsidR="0098674E" w14:paraId="670FEF00" w14:textId="77777777" w:rsidTr="00F9585E">
        <w:tc>
          <w:tcPr>
            <w:tcW w:w="8296" w:type="dxa"/>
          </w:tcPr>
          <w:p w14:paraId="1F4CF1A1" w14:textId="77777777" w:rsidR="0098674E" w:rsidRDefault="0098674E" w:rsidP="00155959">
            <w:r>
              <w:t>Gerar relatório de registo (informações necessárias para gerar relatório):</w:t>
            </w:r>
          </w:p>
          <w:p w14:paraId="4B5B998E" w14:textId="77777777" w:rsidR="0098674E" w:rsidRDefault="0098674E" w:rsidP="00155959">
            <w:r>
              <w:t>Recolhas efetuadas pelos utilizadores: id do utilizador inicial e final, intervalo de tempo.</w:t>
            </w:r>
          </w:p>
          <w:p w14:paraId="6236B022" w14:textId="43F05459" w:rsidR="0098674E" w:rsidRDefault="0098674E" w:rsidP="00155959">
            <w:r>
              <w:t>Quantidades de resíduos recolhidos: id do resíduo inicial e final, intervalo de tempo.</w:t>
            </w:r>
          </w:p>
        </w:tc>
      </w:tr>
    </w:tbl>
    <w:p w14:paraId="52D6A547" w14:textId="775D3617" w:rsidR="00F9585E" w:rsidRDefault="00F9585E" w:rsidP="00F9585E">
      <w:pPr>
        <w:jc w:val="center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08"/>
        <w:gridCol w:w="4876"/>
        <w:gridCol w:w="1612"/>
      </w:tblGrid>
      <w:tr w:rsidR="000B4600" w14:paraId="1A997ABB" w14:textId="52AF5FC5" w:rsidTr="004A0A4C">
        <w:tc>
          <w:tcPr>
            <w:tcW w:w="8296" w:type="dxa"/>
            <w:gridSpan w:val="3"/>
          </w:tcPr>
          <w:p w14:paraId="2CF9EC99" w14:textId="3CF5FCFA" w:rsidR="000B4600" w:rsidRPr="00F757EE" w:rsidRDefault="000B4600" w:rsidP="001C14E6">
            <w:pPr>
              <w:jc w:val="center"/>
              <w:rPr>
                <w:b/>
              </w:rPr>
            </w:pPr>
            <w:r w:rsidRPr="00F757EE">
              <w:rPr>
                <w:b/>
              </w:rPr>
              <w:t>Requisitos Não Funcionais</w:t>
            </w:r>
          </w:p>
        </w:tc>
      </w:tr>
      <w:tr w:rsidR="000B4600" w14:paraId="57C70B29" w14:textId="0AF66FDE" w:rsidTr="000B4600">
        <w:tc>
          <w:tcPr>
            <w:tcW w:w="1550" w:type="dxa"/>
          </w:tcPr>
          <w:p w14:paraId="0BBC7451" w14:textId="58039C56" w:rsidR="000B4600" w:rsidRPr="001C14E6" w:rsidRDefault="000B4600" w:rsidP="001C14E6">
            <w:pPr>
              <w:jc w:val="center"/>
            </w:pPr>
            <w:r w:rsidRPr="001C14E6">
              <w:t>Descrição</w:t>
            </w:r>
          </w:p>
        </w:tc>
        <w:tc>
          <w:tcPr>
            <w:tcW w:w="5252" w:type="dxa"/>
          </w:tcPr>
          <w:p w14:paraId="2A1F1CF1" w14:textId="7C273D3B" w:rsidR="000B4600" w:rsidRPr="001C14E6" w:rsidRDefault="000B4600" w:rsidP="001C14E6">
            <w:pPr>
              <w:jc w:val="center"/>
            </w:pPr>
            <w:r w:rsidRPr="001C14E6">
              <w:t>Restrição</w:t>
            </w:r>
          </w:p>
        </w:tc>
        <w:tc>
          <w:tcPr>
            <w:tcW w:w="1494" w:type="dxa"/>
          </w:tcPr>
          <w:p w14:paraId="2B2E59A9" w14:textId="12345BA9" w:rsidR="000B4600" w:rsidRPr="001C14E6" w:rsidRDefault="000B4600" w:rsidP="001C14E6">
            <w:pPr>
              <w:jc w:val="center"/>
            </w:pPr>
            <w:r w:rsidRPr="001C14E6">
              <w:t>Categoria</w:t>
            </w:r>
          </w:p>
        </w:tc>
      </w:tr>
      <w:tr w:rsidR="000B4600" w14:paraId="4AC5B3D1" w14:textId="77777777" w:rsidTr="000B4600">
        <w:tc>
          <w:tcPr>
            <w:tcW w:w="1550" w:type="dxa"/>
            <w:vAlign w:val="center"/>
          </w:tcPr>
          <w:p w14:paraId="36FDE4C6" w14:textId="11C5E5AE" w:rsidR="000B4600" w:rsidRPr="001C14E6" w:rsidRDefault="000B4600" w:rsidP="001C14E6">
            <w:pPr>
              <w:jc w:val="center"/>
            </w:pPr>
            <w:r w:rsidRPr="001C14E6">
              <w:t>Controle de acesso</w:t>
            </w:r>
          </w:p>
        </w:tc>
        <w:tc>
          <w:tcPr>
            <w:tcW w:w="5252" w:type="dxa"/>
            <w:vAlign w:val="center"/>
          </w:tcPr>
          <w:p w14:paraId="453E3F8B" w14:textId="70120E60" w:rsidR="000B4600" w:rsidRPr="001C14E6" w:rsidRDefault="000B4600" w:rsidP="001C14E6">
            <w:pPr>
              <w:jc w:val="both"/>
            </w:pPr>
            <w:r w:rsidRPr="001C14E6">
              <w:t xml:space="preserve">Utilizador da ferramenta deve estar cadastrado e ter permissão de acesso. </w:t>
            </w:r>
          </w:p>
        </w:tc>
        <w:tc>
          <w:tcPr>
            <w:tcW w:w="1494" w:type="dxa"/>
            <w:vAlign w:val="center"/>
          </w:tcPr>
          <w:p w14:paraId="00189982" w14:textId="592F8A08" w:rsidR="000B4600" w:rsidRPr="001C14E6" w:rsidRDefault="000B4600" w:rsidP="001C14E6">
            <w:pPr>
              <w:jc w:val="center"/>
            </w:pPr>
            <w:r w:rsidRPr="001C14E6">
              <w:t>Segurança</w:t>
            </w:r>
          </w:p>
        </w:tc>
      </w:tr>
      <w:tr w:rsidR="000B4600" w14:paraId="0AB946DD" w14:textId="77777777" w:rsidTr="000B4600">
        <w:tc>
          <w:tcPr>
            <w:tcW w:w="1550" w:type="dxa"/>
            <w:vAlign w:val="center"/>
          </w:tcPr>
          <w:p w14:paraId="30967706" w14:textId="7008F669" w:rsidR="000B4600" w:rsidRPr="001C14E6" w:rsidRDefault="000B4600" w:rsidP="001C14E6">
            <w:pPr>
              <w:jc w:val="center"/>
            </w:pPr>
            <w:r w:rsidRPr="001C14E6">
              <w:t>Compatibilidade</w:t>
            </w:r>
          </w:p>
        </w:tc>
        <w:tc>
          <w:tcPr>
            <w:tcW w:w="5252" w:type="dxa"/>
            <w:vAlign w:val="center"/>
          </w:tcPr>
          <w:p w14:paraId="1760F421" w14:textId="40F19E50" w:rsidR="000B4600" w:rsidRPr="001C14E6" w:rsidRDefault="000B4600" w:rsidP="001C14E6">
            <w:pPr>
              <w:jc w:val="both"/>
            </w:pPr>
            <w:r w:rsidRPr="001C14E6">
              <w:t xml:space="preserve">A ferramenta deve ser compatível com os navegadores Mozilla Firefox, Google Chrome, Edje. </w:t>
            </w:r>
          </w:p>
        </w:tc>
        <w:tc>
          <w:tcPr>
            <w:tcW w:w="1494" w:type="dxa"/>
            <w:vAlign w:val="center"/>
          </w:tcPr>
          <w:p w14:paraId="7D824C62" w14:textId="40543A79" w:rsidR="000B4600" w:rsidRPr="001C14E6" w:rsidRDefault="000B4600" w:rsidP="001C14E6">
            <w:pPr>
              <w:jc w:val="center"/>
            </w:pPr>
            <w:r w:rsidRPr="001C14E6">
              <w:t>Portabilidade</w:t>
            </w:r>
          </w:p>
        </w:tc>
      </w:tr>
      <w:tr w:rsidR="000B4600" w14:paraId="26A1B9F0" w14:textId="77777777" w:rsidTr="000B4600">
        <w:tc>
          <w:tcPr>
            <w:tcW w:w="1550" w:type="dxa"/>
            <w:vAlign w:val="center"/>
          </w:tcPr>
          <w:p w14:paraId="626962AB" w14:textId="22E20ECF" w:rsidR="000B4600" w:rsidRPr="001C14E6" w:rsidRDefault="000B4600" w:rsidP="001C14E6">
            <w:pPr>
              <w:jc w:val="center"/>
            </w:pPr>
            <w:r w:rsidRPr="001C14E6">
              <w:t>Facilidade uso</w:t>
            </w:r>
          </w:p>
        </w:tc>
        <w:tc>
          <w:tcPr>
            <w:tcW w:w="5252" w:type="dxa"/>
            <w:vAlign w:val="center"/>
          </w:tcPr>
          <w:p w14:paraId="7FFB2950" w14:textId="056B7F3E" w:rsidR="000B4600" w:rsidRPr="001C14E6" w:rsidRDefault="000B4600" w:rsidP="001C14E6">
            <w:pPr>
              <w:jc w:val="both"/>
            </w:pPr>
            <w:r w:rsidRPr="001C14E6">
              <w:t xml:space="preserve">A ferramenta deve ser de fácil operação, sendo necessário apenas conhecimentos básicos de informática. </w:t>
            </w:r>
          </w:p>
        </w:tc>
        <w:tc>
          <w:tcPr>
            <w:tcW w:w="1494" w:type="dxa"/>
            <w:vAlign w:val="center"/>
          </w:tcPr>
          <w:p w14:paraId="616CD12E" w14:textId="330DC7D0" w:rsidR="000B4600" w:rsidRPr="001C14E6" w:rsidRDefault="000B4600" w:rsidP="001C14E6">
            <w:pPr>
              <w:jc w:val="center"/>
            </w:pPr>
            <w:r w:rsidRPr="001C14E6">
              <w:t>Usabilidade</w:t>
            </w:r>
          </w:p>
        </w:tc>
      </w:tr>
      <w:tr w:rsidR="000B4600" w14:paraId="1AAC1884" w14:textId="77777777" w:rsidTr="000B4600">
        <w:tc>
          <w:tcPr>
            <w:tcW w:w="1550" w:type="dxa"/>
            <w:vAlign w:val="center"/>
          </w:tcPr>
          <w:p w14:paraId="3367A75A" w14:textId="555EEDFE" w:rsidR="000B4600" w:rsidRPr="001C14E6" w:rsidRDefault="000B4600" w:rsidP="001C14E6">
            <w:pPr>
              <w:jc w:val="center"/>
            </w:pPr>
            <w:r w:rsidRPr="001C14E6">
              <w:t>Backup</w:t>
            </w:r>
          </w:p>
        </w:tc>
        <w:tc>
          <w:tcPr>
            <w:tcW w:w="5252" w:type="dxa"/>
            <w:vAlign w:val="center"/>
          </w:tcPr>
          <w:p w14:paraId="2A8BF686" w14:textId="4F43DE87" w:rsidR="000B4600" w:rsidRPr="001C14E6" w:rsidRDefault="000B4600" w:rsidP="001C14E6">
            <w:pPr>
              <w:jc w:val="both"/>
            </w:pPr>
            <w:r w:rsidRPr="001C14E6">
              <w:t xml:space="preserve">Backup de dados deve estar disponível e de fácil manutenção. </w:t>
            </w:r>
          </w:p>
        </w:tc>
        <w:tc>
          <w:tcPr>
            <w:tcW w:w="1494" w:type="dxa"/>
            <w:vAlign w:val="center"/>
          </w:tcPr>
          <w:p w14:paraId="567D2974" w14:textId="27ABE3D9" w:rsidR="000B4600" w:rsidRPr="001C14E6" w:rsidRDefault="000B4600" w:rsidP="001C14E6">
            <w:pPr>
              <w:jc w:val="center"/>
            </w:pPr>
            <w:r w:rsidRPr="001C14E6">
              <w:t>Confiabilidade</w:t>
            </w:r>
          </w:p>
        </w:tc>
      </w:tr>
    </w:tbl>
    <w:p w14:paraId="4DF10A1D" w14:textId="501E3C95" w:rsidR="003210DA" w:rsidRDefault="003210DA" w:rsidP="00F9585E">
      <w:pPr>
        <w:jc w:val="center"/>
      </w:pPr>
    </w:p>
    <w:p w14:paraId="14E1CBA2" w14:textId="5D731461" w:rsidR="004A0A4C" w:rsidRPr="00920F97" w:rsidRDefault="004A0A4C" w:rsidP="004A0A4C">
      <w:pPr>
        <w:pStyle w:val="Cabealho2"/>
        <w:numPr>
          <w:ilvl w:val="1"/>
          <w:numId w:val="19"/>
        </w:numPr>
      </w:pPr>
      <w:r>
        <w:t xml:space="preserve">   </w:t>
      </w:r>
      <w:r>
        <w:tab/>
      </w:r>
      <w:bookmarkStart w:id="10" w:name="_Toc166079556"/>
      <w:r w:rsidRPr="004A0A4C">
        <w:t>Análise e Projeto do Software</w:t>
      </w:r>
      <w:bookmarkEnd w:id="10"/>
    </w:p>
    <w:p w14:paraId="0B4FFB02" w14:textId="1D75CDE7" w:rsidR="004A0A4C" w:rsidRDefault="004A0A4C" w:rsidP="004A0A4C">
      <w:pPr>
        <w:jc w:val="both"/>
      </w:pPr>
      <w:r>
        <w:t>Nesta fase são apresentados os modelos funcionais do software, tendo por base a fase de levantamento de requisitos. Neste processo são delineados os diagramas de casos de uso e os diagramas de classe.</w:t>
      </w:r>
    </w:p>
    <w:p w14:paraId="0DB828C9" w14:textId="5C42573C" w:rsidR="004A0A4C" w:rsidRDefault="004A0A4C" w:rsidP="004A0A4C">
      <w:pPr>
        <w:jc w:val="both"/>
      </w:pPr>
      <w:r>
        <w:lastRenderedPageBreak/>
        <w:t>Segundo Guedes (2011) o diagrama de casos de uso é conceituado como um diagrama que:</w:t>
      </w:r>
    </w:p>
    <w:p w14:paraId="3461B746" w14:textId="689147B5" w:rsidR="004A0A4C" w:rsidRPr="004A0A4C" w:rsidRDefault="004A0A4C" w:rsidP="004A0A4C">
      <w:pPr>
        <w:jc w:val="both"/>
        <w:rPr>
          <w:i/>
        </w:rPr>
      </w:pPr>
      <w:r w:rsidRPr="004A0A4C">
        <w:rPr>
          <w:i/>
        </w:rPr>
        <w:t>[...] procura, por meio de uma linguagem simples, possibilitar a compreensão do comportamento externo do sistema (em termos de funcionalidades oferecidas por ele) por qualquer pessoa, tentando apresentar o sistema por intermédio de uma perspetiva do utilizador.</w:t>
      </w:r>
    </w:p>
    <w:p w14:paraId="34C2F019" w14:textId="7AE46453" w:rsidR="004A0A4C" w:rsidRDefault="004A0A4C" w:rsidP="004A0A4C">
      <w:pPr>
        <w:jc w:val="both"/>
      </w:pPr>
      <w:r>
        <w:t>Com base no conceito do autor, estes diagramas apresentam as funcionalidades do software em numa visão do utilizador.</w:t>
      </w:r>
    </w:p>
    <w:p w14:paraId="3306FA58" w14:textId="140F67BC" w:rsidR="004A0A4C" w:rsidRDefault="004A0A4C" w:rsidP="004A0A4C">
      <w:pPr>
        <w:jc w:val="both"/>
      </w:pPr>
      <w:r>
        <w:t>O diagrama de casos de uso envolvendo os cadastros é exibido na fig</w:t>
      </w:r>
      <w:r w:rsidR="00B1024F">
        <w:t xml:space="preserve">ura seguinte. O ator </w:t>
      </w:r>
      <w:r>
        <w:t xml:space="preserve">Administrador, tem como sua responsabilidade cadastrar os utilizadores, edifícios, </w:t>
      </w:r>
      <w:r w:rsidR="00B01BDD">
        <w:t>materiais recicláveis e recipientes de recolha</w:t>
      </w:r>
      <w:r>
        <w:t>, também podendo</w:t>
      </w:r>
      <w:r w:rsidR="00B01BDD">
        <w:t xml:space="preserve"> </w:t>
      </w:r>
      <w:r>
        <w:t>consultar dados e listar rela</w:t>
      </w:r>
      <w:r w:rsidR="00B01BDD">
        <w:t>tórios sobre os dados cadastrados</w:t>
      </w:r>
      <w:r>
        <w:t>.</w:t>
      </w:r>
    </w:p>
    <w:p w14:paraId="2E0B5078" w14:textId="5C55D9F4" w:rsidR="00B1024F" w:rsidRPr="00B1024F" w:rsidRDefault="00B1024F" w:rsidP="00B1024F">
      <w:pPr>
        <w:jc w:val="center"/>
        <w:rPr>
          <w:b/>
        </w:rPr>
      </w:pPr>
      <w:r w:rsidRPr="00B1024F">
        <w:rPr>
          <w:b/>
        </w:rPr>
        <w:t>Diagrama de Casos de Uso – Cadastro</w:t>
      </w:r>
    </w:p>
    <w:p w14:paraId="51ECB0E9" w14:textId="266E15F0" w:rsidR="00147708" w:rsidRDefault="000D5C9B" w:rsidP="00B1024F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E17ED88" wp14:editId="69269B8D">
                <wp:simplePos x="0" y="0"/>
                <wp:positionH relativeFrom="column">
                  <wp:posOffset>3790950</wp:posOffset>
                </wp:positionH>
                <wp:positionV relativeFrom="paragraph">
                  <wp:posOffset>191770</wp:posOffset>
                </wp:positionV>
                <wp:extent cx="1600200" cy="762000"/>
                <wp:effectExtent l="57150" t="38100" r="57150" b="952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13CFE0" id="Oval 56" o:spid="_x0000_s1026" style="position:absolute;margin-left:298.5pt;margin-top:15.1pt;width:126pt;height:60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  <w:r w:rsidR="001477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53F4133" wp14:editId="4085BF65">
                <wp:simplePos x="0" y="0"/>
                <wp:positionH relativeFrom="column">
                  <wp:posOffset>1857375</wp:posOffset>
                </wp:positionH>
                <wp:positionV relativeFrom="paragraph">
                  <wp:posOffset>191770</wp:posOffset>
                </wp:positionV>
                <wp:extent cx="1600200" cy="762000"/>
                <wp:effectExtent l="57150" t="38100" r="57150" b="952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C5DD02" id="Oval 25" o:spid="_x0000_s1026" style="position:absolute;margin-left:146.25pt;margin-top:15.1pt;width:126pt;height:60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</w:p>
    <w:p w14:paraId="0BD9FB89" w14:textId="5419CD07" w:rsidR="004D0728" w:rsidRDefault="00ED328D" w:rsidP="000D5C9B">
      <w:pPr>
        <w:ind w:left="2880" w:firstLine="72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DF15DE" wp14:editId="20A41E9A">
                <wp:simplePos x="0" y="0"/>
                <wp:positionH relativeFrom="column">
                  <wp:posOffset>3571875</wp:posOffset>
                </wp:positionH>
                <wp:positionV relativeFrom="paragraph">
                  <wp:posOffset>219709</wp:posOffset>
                </wp:positionV>
                <wp:extent cx="1019175" cy="3895725"/>
                <wp:effectExtent l="0" t="0" r="28575" b="28575"/>
                <wp:wrapNone/>
                <wp:docPr id="268" name="Conexão reta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389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77BFC" id="Conexão reta 268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17.3pt" to="361.5pt,3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" strokecolor="black [3040]"/>
            </w:pict>
          </mc:Fallback>
        </mc:AlternateContent>
      </w:r>
      <w:r w:rsidR="000E652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55849B" wp14:editId="24960769">
                <wp:simplePos x="0" y="0"/>
                <wp:positionH relativeFrom="column">
                  <wp:posOffset>723900</wp:posOffset>
                </wp:positionH>
                <wp:positionV relativeFrom="paragraph">
                  <wp:posOffset>276860</wp:posOffset>
                </wp:positionV>
                <wp:extent cx="1038225" cy="1343025"/>
                <wp:effectExtent l="0" t="0" r="28575" b="28575"/>
                <wp:wrapNone/>
                <wp:docPr id="34" name="Conexão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1343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C25D7" id="Conexão reta 34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21.8pt" to="138.75pt,1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" strokecolor="black [3040]"/>
            </w:pict>
          </mc:Fallback>
        </mc:AlternateContent>
      </w:r>
      <w:r w:rsidR="000D5C9B">
        <w:t xml:space="preserve">  Cadastrar</w:t>
      </w:r>
      <w:r w:rsidR="000D5C9B">
        <w:tab/>
      </w:r>
      <w:r w:rsidR="000D5C9B">
        <w:tab/>
      </w:r>
      <w:r w:rsidR="000D5C9B">
        <w:tab/>
        <w:t xml:space="preserve">     Cadastrar</w:t>
      </w:r>
    </w:p>
    <w:p w14:paraId="4438931E" w14:textId="213F4E65" w:rsidR="00147708" w:rsidRDefault="000D5C9B" w:rsidP="000D5C9B">
      <w:pPr>
        <w:ind w:left="2880" w:firstLine="720"/>
      </w:pPr>
      <w:r>
        <w:t>U</w:t>
      </w:r>
      <w:r w:rsidR="00147708">
        <w:t>tilizadores</w:t>
      </w:r>
      <w:r>
        <w:tab/>
      </w:r>
      <w:r>
        <w:tab/>
      </w:r>
      <w:r>
        <w:tab/>
        <w:t>Administradores</w:t>
      </w:r>
    </w:p>
    <w:p w14:paraId="15BDB40F" w14:textId="1DADD10D" w:rsidR="00147708" w:rsidRDefault="000D5C9B" w:rsidP="00B1024F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08C733" wp14:editId="7FE82213">
                <wp:simplePos x="0" y="0"/>
                <wp:positionH relativeFrom="column">
                  <wp:posOffset>4591050</wp:posOffset>
                </wp:positionH>
                <wp:positionV relativeFrom="paragraph">
                  <wp:posOffset>161925</wp:posOffset>
                </wp:positionV>
                <wp:extent cx="76200" cy="3324225"/>
                <wp:effectExtent l="0" t="0" r="19050" b="28575"/>
                <wp:wrapNone/>
                <wp:docPr id="57" name="Conexão ret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3324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1DB21" id="Conexão reta 57" o:spid="_x0000_s1026" style="position:absolute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5pt,12.75pt" to="367.5pt,2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" strokecolor="black [3040]"/>
            </w:pict>
          </mc:Fallback>
        </mc:AlternateContent>
      </w:r>
      <w:r w:rsidR="004D072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8D35897" wp14:editId="577A1CE8">
                <wp:simplePos x="0" y="0"/>
                <wp:positionH relativeFrom="column">
                  <wp:posOffset>1857375</wp:posOffset>
                </wp:positionH>
                <wp:positionV relativeFrom="paragraph">
                  <wp:posOffset>161925</wp:posOffset>
                </wp:positionV>
                <wp:extent cx="1600200" cy="762000"/>
                <wp:effectExtent l="57150" t="38100" r="57150" b="952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BEE3AE" id="Oval 29" o:spid="_x0000_s1026" style="position:absolute;margin-left:146.25pt;margin-top:12.75pt;width:126pt;height:60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</w:p>
    <w:p w14:paraId="1BC3EF34" w14:textId="4F74EFA1" w:rsidR="004D0728" w:rsidRDefault="000D5C9B" w:rsidP="00B1024F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951D72" wp14:editId="25463195">
                <wp:simplePos x="0" y="0"/>
                <wp:positionH relativeFrom="column">
                  <wp:posOffset>3571876</wp:posOffset>
                </wp:positionH>
                <wp:positionV relativeFrom="paragraph">
                  <wp:posOffset>209550</wp:posOffset>
                </wp:positionV>
                <wp:extent cx="952500" cy="3009900"/>
                <wp:effectExtent l="0" t="0" r="19050" b="19050"/>
                <wp:wrapNone/>
                <wp:docPr id="55" name="Conexão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3009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19BF6" id="Conexão reta 55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16.5pt" to="356.25pt,2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" strokecolor="black [3040]"/>
            </w:pict>
          </mc:Fallback>
        </mc:AlternateContent>
      </w:r>
      <w:r w:rsidR="000E652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BB2029" wp14:editId="32B40935">
                <wp:simplePos x="0" y="0"/>
                <wp:positionH relativeFrom="column">
                  <wp:posOffset>838199</wp:posOffset>
                </wp:positionH>
                <wp:positionV relativeFrom="paragraph">
                  <wp:posOffset>304799</wp:posOffset>
                </wp:positionV>
                <wp:extent cx="923925" cy="581025"/>
                <wp:effectExtent l="0" t="0" r="28575" b="28575"/>
                <wp:wrapNone/>
                <wp:docPr id="35" name="Conexão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26225" id="Conexão reta 35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24pt" to="138.75pt,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" strokecolor="black [3040]"/>
            </w:pict>
          </mc:Fallback>
        </mc:AlternateContent>
      </w:r>
      <w:r>
        <w:t>Cadastrar</w:t>
      </w:r>
    </w:p>
    <w:p w14:paraId="314A7534" w14:textId="530B2063" w:rsidR="00147708" w:rsidRDefault="004D0728" w:rsidP="00B1024F">
      <w:pPr>
        <w:jc w:val="center"/>
      </w:pPr>
      <w:r>
        <w:t>edifícios</w:t>
      </w:r>
    </w:p>
    <w:p w14:paraId="66A2841A" w14:textId="0806C39F" w:rsidR="004D0728" w:rsidRDefault="00AD36EA" w:rsidP="00B1024F">
      <w:pPr>
        <w:jc w:val="center"/>
      </w:pPr>
      <w:r w:rsidRPr="009127E1">
        <w:rPr>
          <w:noProof/>
          <w:lang w:eastAsia="pt-PT"/>
        </w:rPr>
        <w:drawing>
          <wp:anchor distT="0" distB="0" distL="114300" distR="114300" simplePos="0" relativeHeight="251678720" behindDoc="1" locked="0" layoutInCell="1" allowOverlap="1" wp14:anchorId="25F2D485" wp14:editId="11813271">
            <wp:simplePos x="0" y="0"/>
            <wp:positionH relativeFrom="column">
              <wp:posOffset>457200</wp:posOffset>
            </wp:positionH>
            <wp:positionV relativeFrom="paragraph">
              <wp:posOffset>143510</wp:posOffset>
            </wp:positionV>
            <wp:extent cx="264017" cy="457199"/>
            <wp:effectExtent l="0" t="0" r="3175" b="63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7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72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CFC72DB" wp14:editId="7FE6F852">
                <wp:simplePos x="0" y="0"/>
                <wp:positionH relativeFrom="column">
                  <wp:posOffset>1857375</wp:posOffset>
                </wp:positionH>
                <wp:positionV relativeFrom="paragraph">
                  <wp:posOffset>133350</wp:posOffset>
                </wp:positionV>
                <wp:extent cx="1600200" cy="762000"/>
                <wp:effectExtent l="57150" t="38100" r="57150" b="952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4C268" id="Oval 30" o:spid="_x0000_s1026" style="position:absolute;margin-left:146.25pt;margin-top:10.5pt;width:126pt;height:60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</w:p>
    <w:p w14:paraId="44352915" w14:textId="0D7304D5" w:rsidR="00B1024F" w:rsidRDefault="000D5C9B" w:rsidP="00B1024F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9599499" wp14:editId="0A4861E1">
                <wp:simplePos x="0" y="0"/>
                <wp:positionH relativeFrom="column">
                  <wp:posOffset>3571875</wp:posOffset>
                </wp:positionH>
                <wp:positionV relativeFrom="paragraph">
                  <wp:posOffset>161289</wp:posOffset>
                </wp:positionV>
                <wp:extent cx="885825" cy="2200275"/>
                <wp:effectExtent l="0" t="0" r="28575" b="28575"/>
                <wp:wrapNone/>
                <wp:docPr id="54" name="Conexão re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2200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56044F" id="Conexão reta 54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12.7pt" to="351pt,1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" strokecolor="black [3040]"/>
            </w:pict>
          </mc:Fallback>
        </mc:AlternateContent>
      </w:r>
      <w:r w:rsidR="000E652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378FC7" wp14:editId="07F2CDF0">
                <wp:simplePos x="0" y="0"/>
                <wp:positionH relativeFrom="column">
                  <wp:posOffset>838199</wp:posOffset>
                </wp:positionH>
                <wp:positionV relativeFrom="paragraph">
                  <wp:posOffset>161290</wp:posOffset>
                </wp:positionV>
                <wp:extent cx="923925" cy="0"/>
                <wp:effectExtent l="0" t="0" r="28575" b="19050"/>
                <wp:wrapNone/>
                <wp:docPr id="36" name="Conexão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008F6" id="Conexão reta 36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pt,12.7pt" to="138.7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" strokecolor="black [3040]"/>
            </w:pict>
          </mc:Fallback>
        </mc:AlternateContent>
      </w:r>
      <w:r>
        <w:t>Cadastrar</w:t>
      </w:r>
      <w:r w:rsidR="004D0728">
        <w:t xml:space="preserve"> matérias</w:t>
      </w:r>
    </w:p>
    <w:p w14:paraId="0503E471" w14:textId="502CD00B" w:rsidR="004D0728" w:rsidRDefault="000E6527" w:rsidP="00AD36E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8732AE" wp14:editId="37EA2F44">
                <wp:simplePos x="0" y="0"/>
                <wp:positionH relativeFrom="column">
                  <wp:posOffset>723901</wp:posOffset>
                </wp:positionH>
                <wp:positionV relativeFrom="paragraph">
                  <wp:posOffset>265430</wp:posOffset>
                </wp:positionV>
                <wp:extent cx="571500" cy="2000250"/>
                <wp:effectExtent l="0" t="0" r="19050" b="19050"/>
                <wp:wrapNone/>
                <wp:docPr id="38" name="Conexão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2000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C7A65" id="Conexão reta 3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20.9pt" to="102pt,1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" strokecolor="black [3040]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061630" wp14:editId="61358BFE">
                <wp:simplePos x="0" y="0"/>
                <wp:positionH relativeFrom="column">
                  <wp:posOffset>838200</wp:posOffset>
                </wp:positionH>
                <wp:positionV relativeFrom="paragraph">
                  <wp:posOffset>189230</wp:posOffset>
                </wp:positionV>
                <wp:extent cx="876300" cy="609600"/>
                <wp:effectExtent l="0" t="0" r="19050" b="19050"/>
                <wp:wrapNone/>
                <wp:docPr id="37" name="Conexão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66CF9" id="Conexão reta 3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14.9pt" to="135pt,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" strokecolor="black [3040]"/>
            </w:pict>
          </mc:Fallback>
        </mc:AlternateContent>
      </w:r>
      <w:r w:rsidR="00AD36EA">
        <w:t>Ator – Administrador</w:t>
      </w:r>
      <w:r w:rsidR="00AD36EA">
        <w:tab/>
      </w:r>
      <w:r w:rsidR="00AD36EA">
        <w:tab/>
      </w:r>
      <w:r w:rsidR="00AD36EA">
        <w:tab/>
        <w:t xml:space="preserve"> r</w:t>
      </w:r>
      <w:r w:rsidR="004D0728">
        <w:t>ecicláveis</w:t>
      </w:r>
    </w:p>
    <w:p w14:paraId="07F0E220" w14:textId="11212ECB" w:rsidR="004D0728" w:rsidRDefault="00AD36EA" w:rsidP="00B1024F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F1413FB" wp14:editId="41A40614">
                <wp:simplePos x="0" y="0"/>
                <wp:positionH relativeFrom="column">
                  <wp:posOffset>1857375</wp:posOffset>
                </wp:positionH>
                <wp:positionV relativeFrom="paragraph">
                  <wp:posOffset>104140</wp:posOffset>
                </wp:positionV>
                <wp:extent cx="1600200" cy="762000"/>
                <wp:effectExtent l="57150" t="38100" r="57150" b="952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1344FB" id="Oval 31" o:spid="_x0000_s1026" style="position:absolute;margin-left:146.25pt;margin-top:8.2pt;width:126pt;height:60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</w:p>
    <w:p w14:paraId="79E35218" w14:textId="77EEA296" w:rsidR="004D0728" w:rsidRDefault="000D5C9B" w:rsidP="00B1024F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96D1AC" wp14:editId="29BEB974">
                <wp:simplePos x="0" y="0"/>
                <wp:positionH relativeFrom="column">
                  <wp:posOffset>3571874</wp:posOffset>
                </wp:positionH>
                <wp:positionV relativeFrom="paragraph">
                  <wp:posOffset>274955</wp:posOffset>
                </wp:positionV>
                <wp:extent cx="885825" cy="1247775"/>
                <wp:effectExtent l="0" t="0" r="28575" b="28575"/>
                <wp:wrapNone/>
                <wp:docPr id="53" name="Conexão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28402" id="Conexão reta 53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21.65pt" to="351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" strokecolor="black [3040]"/>
            </w:pict>
          </mc:Fallback>
        </mc:AlternateContent>
      </w:r>
      <w:r>
        <w:t>Cadastrar</w:t>
      </w:r>
      <w:r w:rsidR="004D0728">
        <w:t xml:space="preserve"> recipientes</w:t>
      </w:r>
    </w:p>
    <w:p w14:paraId="66C69E6C" w14:textId="6CDE4CA6" w:rsidR="004D0728" w:rsidRDefault="004D0728" w:rsidP="00B1024F">
      <w:pPr>
        <w:jc w:val="center"/>
      </w:pPr>
      <w:r>
        <w:t>de recolha</w:t>
      </w:r>
    </w:p>
    <w:p w14:paraId="0EDA9A57" w14:textId="528D81A3" w:rsidR="00AD36EA" w:rsidRDefault="00AD36EA" w:rsidP="00B1024F">
      <w:pPr>
        <w:jc w:val="center"/>
      </w:pPr>
    </w:p>
    <w:p w14:paraId="4A65E46B" w14:textId="7246426F" w:rsidR="00AD36EA" w:rsidRDefault="00AD36EA" w:rsidP="00B1024F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55C73D1" wp14:editId="56C67843">
                <wp:simplePos x="0" y="0"/>
                <wp:positionH relativeFrom="column">
                  <wp:posOffset>1466850</wp:posOffset>
                </wp:positionH>
                <wp:positionV relativeFrom="paragraph">
                  <wp:posOffset>45085</wp:posOffset>
                </wp:positionV>
                <wp:extent cx="2324100" cy="1247775"/>
                <wp:effectExtent l="57150" t="38100" r="76200" b="1047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247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9E329" id="Oval 32" o:spid="_x0000_s1026" style="position:absolute;margin-left:115.5pt;margin-top:3.55pt;width:183pt;height:98.2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</w:p>
    <w:p w14:paraId="28AB8CD3" w14:textId="5238E7D5" w:rsidR="00AD36EA" w:rsidRDefault="00AD36EA" w:rsidP="00B1024F">
      <w:pPr>
        <w:jc w:val="center"/>
      </w:pPr>
      <w:r w:rsidRPr="009127E1">
        <w:rPr>
          <w:noProof/>
          <w:lang w:eastAsia="pt-PT"/>
        </w:rPr>
        <w:drawing>
          <wp:anchor distT="0" distB="0" distL="114300" distR="114300" simplePos="0" relativeHeight="251689984" behindDoc="1" locked="0" layoutInCell="1" allowOverlap="1" wp14:anchorId="4CC102A6" wp14:editId="44C8FFBD">
            <wp:simplePos x="0" y="0"/>
            <wp:positionH relativeFrom="column">
              <wp:posOffset>4524375</wp:posOffset>
            </wp:positionH>
            <wp:positionV relativeFrom="paragraph">
              <wp:posOffset>159385</wp:posOffset>
            </wp:positionV>
            <wp:extent cx="264017" cy="457199"/>
            <wp:effectExtent l="0" t="0" r="3175" b="63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7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Consultar dados e listar</w:t>
      </w:r>
    </w:p>
    <w:p w14:paraId="065AA748" w14:textId="19718F0A" w:rsidR="00AD36EA" w:rsidRDefault="000E6527" w:rsidP="00B1024F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FB5258" wp14:editId="6E5CFBEF">
                <wp:simplePos x="0" y="0"/>
                <wp:positionH relativeFrom="column">
                  <wp:posOffset>3905250</wp:posOffset>
                </wp:positionH>
                <wp:positionV relativeFrom="paragraph">
                  <wp:posOffset>64135</wp:posOffset>
                </wp:positionV>
                <wp:extent cx="504825" cy="0"/>
                <wp:effectExtent l="0" t="0" r="28575" b="19050"/>
                <wp:wrapNone/>
                <wp:docPr id="39" name="Conexão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456662" id="Conexão reta 39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7.5pt,5.05pt" to="347.2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" strokecolor="black [3040]"/>
            </w:pict>
          </mc:Fallback>
        </mc:AlternateContent>
      </w:r>
      <w:r w:rsidR="00A9424F">
        <w:t>r</w:t>
      </w:r>
      <w:r w:rsidR="00AD36EA">
        <w:t>elatório sobre dados cadastrados</w:t>
      </w:r>
    </w:p>
    <w:p w14:paraId="419B2814" w14:textId="72B963E8" w:rsidR="00AD36EA" w:rsidRDefault="00AD36EA" w:rsidP="00B1024F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Ator – </w:t>
      </w:r>
      <w:r w:rsidR="000D5C9B">
        <w:t>Diretor projeto</w:t>
      </w:r>
    </w:p>
    <w:p w14:paraId="564A7CC3" w14:textId="12DDC694" w:rsidR="000D5C9B" w:rsidRDefault="000D5C9B" w:rsidP="00B1024F">
      <w:pPr>
        <w:jc w:val="center"/>
      </w:pPr>
    </w:p>
    <w:p w14:paraId="2AD17A7A" w14:textId="7C931786" w:rsidR="000D5C9B" w:rsidRDefault="000D5C9B" w:rsidP="000D5C9B">
      <w:pPr>
        <w:jc w:val="both"/>
      </w:pPr>
      <w:r>
        <w:lastRenderedPageBreak/>
        <w:t>A função de cadastrar o</w:t>
      </w:r>
      <w:r w:rsidR="00ED328D">
        <w:t>s Administradores</w:t>
      </w:r>
      <w:r>
        <w:t xml:space="preserve"> do sistema é do </w:t>
      </w:r>
      <w:r w:rsidR="00ED328D">
        <w:t>Diretor</w:t>
      </w:r>
      <w:r>
        <w:t xml:space="preserve"> do Projeto, que conforme a figura anterior, também está habilitado a cadastrar </w:t>
      </w:r>
      <w:r w:rsidR="00F0323D">
        <w:t>utilizadores, edifícios, matérias recicláveis e recipientes de recolha</w:t>
      </w:r>
      <w:r>
        <w:t xml:space="preserve">, </w:t>
      </w:r>
      <w:r w:rsidR="00F0323D">
        <w:t xml:space="preserve">pode também </w:t>
      </w:r>
      <w:r>
        <w:t xml:space="preserve">consultar </w:t>
      </w:r>
      <w:r w:rsidR="00F0323D">
        <w:t>dados e listar relatórios sobre os dados cadastrados.</w:t>
      </w:r>
    </w:p>
    <w:p w14:paraId="6590274C" w14:textId="0812A7C1" w:rsidR="000D5C9B" w:rsidRDefault="000D5C9B" w:rsidP="000D5C9B">
      <w:pPr>
        <w:jc w:val="both"/>
      </w:pPr>
      <w:r>
        <w:t xml:space="preserve">A figura </w:t>
      </w:r>
      <w:r w:rsidR="002B1C36">
        <w:t>seguinte</w:t>
      </w:r>
      <w:r>
        <w:t xml:space="preserve"> </w:t>
      </w:r>
      <w:r w:rsidR="002B1C36">
        <w:t>apresenta</w:t>
      </w:r>
      <w:r>
        <w:t xml:space="preserve"> o diagra</w:t>
      </w:r>
      <w:r w:rsidR="002B1C36">
        <w:t>ma de casos de uso relacionado com os regist</w:t>
      </w:r>
      <w:r>
        <w:t xml:space="preserve">os </w:t>
      </w:r>
      <w:r w:rsidR="002B1C36">
        <w:t xml:space="preserve">de recolhas efetuadas pelos utilizadores e quantidades de resíduos recolhidos. </w:t>
      </w:r>
      <w:r>
        <w:t>Es</w:t>
      </w:r>
      <w:r w:rsidR="002B1C36">
        <w:t>t</w:t>
      </w:r>
      <w:r>
        <w:t>as atribuições em conjunto com as consultas e</w:t>
      </w:r>
      <w:r w:rsidR="002B1C36">
        <w:t xml:space="preserve"> </w:t>
      </w:r>
      <w:r>
        <w:t xml:space="preserve">emissão de relatórios dos respetivos lançamentos são executadas pelo </w:t>
      </w:r>
      <w:r w:rsidR="002B1C36">
        <w:t>Ator</w:t>
      </w:r>
      <w:r>
        <w:t xml:space="preserve"> – </w:t>
      </w:r>
      <w:r w:rsidR="002B1C36">
        <w:t>Utilizador</w:t>
      </w:r>
      <w:r>
        <w:t>.</w:t>
      </w:r>
    </w:p>
    <w:p w14:paraId="4EBA50F5" w14:textId="77777777" w:rsidR="002B1C36" w:rsidRDefault="002B1C36" w:rsidP="000D5C9B">
      <w:pPr>
        <w:jc w:val="both"/>
      </w:pPr>
    </w:p>
    <w:p w14:paraId="54BD35DF" w14:textId="271CCEB0" w:rsidR="00B53A73" w:rsidRPr="00B1024F" w:rsidRDefault="00B53A73" w:rsidP="00B53A73">
      <w:pPr>
        <w:jc w:val="center"/>
        <w:rPr>
          <w:b/>
        </w:rPr>
      </w:pPr>
      <w:r w:rsidRPr="00B1024F">
        <w:rPr>
          <w:b/>
        </w:rPr>
        <w:t xml:space="preserve">Diagrama de Casos de Uso – </w:t>
      </w:r>
      <w:r>
        <w:rPr>
          <w:b/>
        </w:rPr>
        <w:t>Registos</w:t>
      </w:r>
    </w:p>
    <w:p w14:paraId="7081A42B" w14:textId="5B3B9C36" w:rsidR="0035700B" w:rsidRDefault="0035700B" w:rsidP="0035700B">
      <w:pPr>
        <w:jc w:val="center"/>
      </w:pPr>
    </w:p>
    <w:p w14:paraId="4B45FF96" w14:textId="50D42AC3" w:rsidR="0035700B" w:rsidRDefault="0035700B" w:rsidP="0035700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DBC097E" wp14:editId="3F0FA725">
                <wp:simplePos x="0" y="0"/>
                <wp:positionH relativeFrom="column">
                  <wp:posOffset>1857375</wp:posOffset>
                </wp:positionH>
                <wp:positionV relativeFrom="paragraph">
                  <wp:posOffset>124460</wp:posOffset>
                </wp:positionV>
                <wp:extent cx="1600200" cy="762000"/>
                <wp:effectExtent l="57150" t="38100" r="57150" b="9525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EC469" id="Oval 59" o:spid="_x0000_s1026" style="position:absolute;margin-left:146.25pt;margin-top:9.8pt;width:126pt;height:60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  <w:r>
        <w:t xml:space="preserve"> </w:t>
      </w:r>
    </w:p>
    <w:p w14:paraId="4D01C8F5" w14:textId="57511EFF" w:rsidR="0035700B" w:rsidRDefault="0035700B" w:rsidP="0035700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1F01CA" wp14:editId="35795E98">
                <wp:simplePos x="0" y="0"/>
                <wp:positionH relativeFrom="column">
                  <wp:posOffset>3533774</wp:posOffset>
                </wp:positionH>
                <wp:positionV relativeFrom="paragraph">
                  <wp:posOffset>204470</wp:posOffset>
                </wp:positionV>
                <wp:extent cx="962025" cy="781050"/>
                <wp:effectExtent l="0" t="0" r="28575" b="19050"/>
                <wp:wrapNone/>
                <wp:docPr id="271" name="Conexão ret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781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08118" id="Conexão reta 271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5pt,16.1pt" to="354pt,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" strokecolor="black [3040]"/>
            </w:pict>
          </mc:Fallback>
        </mc:AlternateContent>
      </w:r>
      <w:r w:rsidR="00B53A7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1B1CAF2" wp14:editId="7CC38811">
                <wp:simplePos x="0" y="0"/>
                <wp:positionH relativeFrom="column">
                  <wp:posOffset>723900</wp:posOffset>
                </wp:positionH>
                <wp:positionV relativeFrom="paragraph">
                  <wp:posOffset>276860</wp:posOffset>
                </wp:positionV>
                <wp:extent cx="1038225" cy="1343025"/>
                <wp:effectExtent l="0" t="0" r="28575" b="28575"/>
                <wp:wrapNone/>
                <wp:docPr id="60" name="Conexão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1343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EC2BC" id="Conexão reta 60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21.8pt" to="138.75pt,1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" strokecolor="black [3040]"/>
            </w:pict>
          </mc:Fallback>
        </mc:AlternateContent>
      </w:r>
      <w:r>
        <w:t xml:space="preserve"> Registar recolhas</w:t>
      </w:r>
    </w:p>
    <w:p w14:paraId="4E169011" w14:textId="6D03DE14" w:rsidR="00B53A73" w:rsidRDefault="0035700B" w:rsidP="0035700B">
      <w:pPr>
        <w:ind w:left="2880" w:firstLine="720"/>
      </w:pPr>
      <w:r>
        <w:t xml:space="preserve">  efetuadas</w:t>
      </w:r>
    </w:p>
    <w:p w14:paraId="52A1BF88" w14:textId="394B8130" w:rsidR="00B53A73" w:rsidRDefault="0035700B" w:rsidP="00B53A73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47FA28D2" wp14:editId="2B2188E9">
                <wp:simplePos x="0" y="0"/>
                <wp:positionH relativeFrom="column">
                  <wp:posOffset>1857375</wp:posOffset>
                </wp:positionH>
                <wp:positionV relativeFrom="paragraph">
                  <wp:posOffset>161925</wp:posOffset>
                </wp:positionV>
                <wp:extent cx="1600200" cy="762000"/>
                <wp:effectExtent l="57150" t="38100" r="57150" b="9525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291BD" id="Oval 62" o:spid="_x0000_s1026" style="position:absolute;margin-left:146.25pt;margin-top:12.75pt;width:126pt;height:60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</w:p>
    <w:p w14:paraId="223D98B4" w14:textId="7186E2C8" w:rsidR="00B53A73" w:rsidRDefault="0035700B" w:rsidP="00B53A73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EB70F7C" wp14:editId="183E14AC">
                <wp:simplePos x="0" y="0"/>
                <wp:positionH relativeFrom="column">
                  <wp:posOffset>3533775</wp:posOffset>
                </wp:positionH>
                <wp:positionV relativeFrom="paragraph">
                  <wp:posOffset>232410</wp:posOffset>
                </wp:positionV>
                <wp:extent cx="828675" cy="0"/>
                <wp:effectExtent l="0" t="0" r="28575" b="19050"/>
                <wp:wrapNone/>
                <wp:docPr id="272" name="Conexão reta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276B3" id="Conexão reta 272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5pt,18.3pt" to="343.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" strokecolor="black [3040]"/>
            </w:pict>
          </mc:Fallback>
        </mc:AlternateContent>
      </w:r>
      <w:r w:rsidRPr="009127E1">
        <w:rPr>
          <w:noProof/>
          <w:lang w:eastAsia="pt-PT"/>
        </w:rPr>
        <w:drawing>
          <wp:anchor distT="0" distB="0" distL="114300" distR="114300" simplePos="0" relativeHeight="251743232" behindDoc="1" locked="0" layoutInCell="1" allowOverlap="1" wp14:anchorId="755C4475" wp14:editId="5EADDB78">
            <wp:simplePos x="0" y="0"/>
            <wp:positionH relativeFrom="column">
              <wp:posOffset>4492625</wp:posOffset>
            </wp:positionH>
            <wp:positionV relativeFrom="paragraph">
              <wp:posOffset>41910</wp:posOffset>
            </wp:positionV>
            <wp:extent cx="264017" cy="457199"/>
            <wp:effectExtent l="0" t="0" r="3175" b="635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7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A7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EB94BFB" wp14:editId="74DFDCFF">
                <wp:simplePos x="0" y="0"/>
                <wp:positionH relativeFrom="column">
                  <wp:posOffset>838199</wp:posOffset>
                </wp:positionH>
                <wp:positionV relativeFrom="paragraph">
                  <wp:posOffset>304799</wp:posOffset>
                </wp:positionV>
                <wp:extent cx="923925" cy="581025"/>
                <wp:effectExtent l="0" t="0" r="28575" b="28575"/>
                <wp:wrapNone/>
                <wp:docPr id="256" name="Conexão reta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143B4" id="Conexão reta 256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24pt" to="138.75pt,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" strokecolor="black [3040]"/>
            </w:pict>
          </mc:Fallback>
        </mc:AlternateContent>
      </w:r>
      <w:r>
        <w:t xml:space="preserve"> Registar quantidades</w:t>
      </w:r>
    </w:p>
    <w:p w14:paraId="3017F221" w14:textId="6C96DC75" w:rsidR="00B53A73" w:rsidRDefault="0035700B" w:rsidP="00B53A73">
      <w:pPr>
        <w:jc w:val="center"/>
      </w:pPr>
      <w:r>
        <w:t xml:space="preserve">  De resíduos</w:t>
      </w:r>
    </w:p>
    <w:p w14:paraId="4859990A" w14:textId="43172D72" w:rsidR="0035700B" w:rsidRDefault="0035700B" w:rsidP="0035700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B375344" wp14:editId="309C65F8">
                <wp:simplePos x="0" y="0"/>
                <wp:positionH relativeFrom="column">
                  <wp:posOffset>3790950</wp:posOffset>
                </wp:positionH>
                <wp:positionV relativeFrom="paragraph">
                  <wp:posOffset>203200</wp:posOffset>
                </wp:positionV>
                <wp:extent cx="619125" cy="800100"/>
                <wp:effectExtent l="0" t="0" r="28575" b="19050"/>
                <wp:wrapNone/>
                <wp:docPr id="273" name="Conexão reta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D618A" id="Conexão reta 273" o:spid="_x0000_s1026" style="position:absolute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5pt,16pt" to="347.25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" strokecolor="black [3040]"/>
            </w:pict>
          </mc:Fallback>
        </mc:AlternateContent>
      </w:r>
      <w:r w:rsidRPr="009127E1">
        <w:rPr>
          <w:noProof/>
          <w:lang w:eastAsia="pt-PT"/>
        </w:rPr>
        <w:drawing>
          <wp:anchor distT="0" distB="0" distL="114300" distR="114300" simplePos="0" relativeHeight="251745280" behindDoc="1" locked="0" layoutInCell="1" allowOverlap="1" wp14:anchorId="11CC7DAB" wp14:editId="20D6A464">
            <wp:simplePos x="0" y="0"/>
            <wp:positionH relativeFrom="column">
              <wp:posOffset>333375</wp:posOffset>
            </wp:positionH>
            <wp:positionV relativeFrom="paragraph">
              <wp:posOffset>46355</wp:posOffset>
            </wp:positionV>
            <wp:extent cx="263525" cy="456565"/>
            <wp:effectExtent l="0" t="0" r="3175" b="635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Ator – Administrador</w:t>
      </w:r>
    </w:p>
    <w:p w14:paraId="4B233E55" w14:textId="2F1C700A" w:rsidR="0035700B" w:rsidRDefault="0035700B" w:rsidP="0035700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73B68C19" wp14:editId="0261E5EB">
                <wp:simplePos x="0" y="0"/>
                <wp:positionH relativeFrom="column">
                  <wp:posOffset>1466850</wp:posOffset>
                </wp:positionH>
                <wp:positionV relativeFrom="paragraph">
                  <wp:posOffset>292735</wp:posOffset>
                </wp:positionV>
                <wp:extent cx="2324100" cy="1247775"/>
                <wp:effectExtent l="57150" t="38100" r="76200" b="104775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247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3D277" id="Oval 264" o:spid="_x0000_s1026" style="position:absolute;margin-left:115.5pt;margin-top:23.05pt;width:183pt;height:98.2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" fillcolor="#fedb84 [1622]" strokecolor="#f9b101 [3046]">
                <v:fill color2="#fff4da [502]" rotate="t" angle="180" colors="0 #ffe379;22938f #ffe9a1;1 #fff6d8" focus="100%" type="gradient"/>
                <v:shadow on="t" color="black" opacity="24903f" origin=",.5" offset="0,.55556mm"/>
              </v:oval>
            </w:pict>
          </mc:Fallback>
        </mc:AlternateContent>
      </w:r>
    </w:p>
    <w:p w14:paraId="442F97D3" w14:textId="724D5E60" w:rsidR="00B53A73" w:rsidRDefault="0035700B" w:rsidP="0035700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814E230" wp14:editId="4064C20F">
                <wp:simplePos x="0" y="0"/>
                <wp:positionH relativeFrom="column">
                  <wp:posOffset>723900</wp:posOffset>
                </wp:positionH>
                <wp:positionV relativeFrom="paragraph">
                  <wp:posOffset>269240</wp:posOffset>
                </wp:positionV>
                <wp:extent cx="619125" cy="257175"/>
                <wp:effectExtent l="0" t="0" r="28575" b="28575"/>
                <wp:wrapNone/>
                <wp:docPr id="260" name="Conexão ret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C0D50C" id="Conexão reta 26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21.2pt" to="105.7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" strokecolor="black [3040]"/>
            </w:pict>
          </mc:Fallback>
        </mc:AlternateContent>
      </w:r>
      <w:r w:rsidR="00B53A73">
        <w:t xml:space="preserve">Ator – </w:t>
      </w:r>
      <w:r w:rsidR="00BF5A90">
        <w:t>Utilizador</w:t>
      </w:r>
    </w:p>
    <w:p w14:paraId="0041FF52" w14:textId="2A7EEB92" w:rsidR="00B53A73" w:rsidRDefault="0035700B" w:rsidP="00B53A73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2A4D3E" wp14:editId="1CE34713">
                <wp:simplePos x="0" y="0"/>
                <wp:positionH relativeFrom="column">
                  <wp:posOffset>3876675</wp:posOffset>
                </wp:positionH>
                <wp:positionV relativeFrom="paragraph">
                  <wp:posOffset>316865</wp:posOffset>
                </wp:positionV>
                <wp:extent cx="533400" cy="0"/>
                <wp:effectExtent l="0" t="0" r="19050" b="19050"/>
                <wp:wrapNone/>
                <wp:docPr id="274" name="Conexão reta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EDFF5" id="Conexão reta 274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5pt,24.95pt" to="347.2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" strokecolor="black [3040]"/>
            </w:pict>
          </mc:Fallback>
        </mc:AlternateContent>
      </w:r>
      <w:r w:rsidR="00B53A73" w:rsidRPr="009127E1">
        <w:rPr>
          <w:noProof/>
          <w:lang w:eastAsia="pt-PT"/>
        </w:rPr>
        <w:drawing>
          <wp:anchor distT="0" distB="0" distL="114300" distR="114300" simplePos="0" relativeHeight="251727872" behindDoc="1" locked="0" layoutInCell="1" allowOverlap="1" wp14:anchorId="00DAE9D3" wp14:editId="27592C90">
            <wp:simplePos x="0" y="0"/>
            <wp:positionH relativeFrom="column">
              <wp:posOffset>4524375</wp:posOffset>
            </wp:positionH>
            <wp:positionV relativeFrom="paragraph">
              <wp:posOffset>159385</wp:posOffset>
            </wp:positionV>
            <wp:extent cx="264017" cy="457199"/>
            <wp:effectExtent l="0" t="0" r="3175" b="63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7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A73">
        <w:t xml:space="preserve">Consultar dados e </w:t>
      </w:r>
      <w:r w:rsidR="00E95937">
        <w:t>emitir</w:t>
      </w:r>
    </w:p>
    <w:p w14:paraId="7EEC958C" w14:textId="0C043E23" w:rsidR="00B53A73" w:rsidRDefault="00B53A73" w:rsidP="00B53A73">
      <w:pPr>
        <w:jc w:val="center"/>
      </w:pPr>
      <w:r>
        <w:t xml:space="preserve">relatório sobre dados </w:t>
      </w:r>
      <w:r w:rsidR="00E95937">
        <w:t>registados</w:t>
      </w:r>
    </w:p>
    <w:p w14:paraId="553214DE" w14:textId="77777777" w:rsidR="00B53A73" w:rsidRDefault="00B53A73" w:rsidP="00B53A73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Ator – Diretor projeto</w:t>
      </w:r>
    </w:p>
    <w:p w14:paraId="51328330" w14:textId="005FCC9A" w:rsidR="000D5C9B" w:rsidRDefault="000D5C9B" w:rsidP="00B1024F">
      <w:pPr>
        <w:jc w:val="center"/>
      </w:pPr>
    </w:p>
    <w:p w14:paraId="1E5B9F4A" w14:textId="5345A601" w:rsidR="008A33CA" w:rsidRDefault="008A33CA" w:rsidP="008A33CA">
      <w:pPr>
        <w:jc w:val="both"/>
      </w:pPr>
      <w:r>
        <w:t>Conforme a figura anterior, percebe-se que o ator Direto do Projeto também tem acesso aos relatórios sobre os registros. Isso ocorre devido a sua função. Também o ator Administrador tem acesso a registar recolhas efetuadas, quantidades de recolhas e</w:t>
      </w:r>
      <w:r w:rsidRPr="008A33CA">
        <w:t xml:space="preserve"> </w:t>
      </w:r>
      <w:r>
        <w:t>aos relatórios sobre os registros.</w:t>
      </w:r>
    </w:p>
    <w:p w14:paraId="1A5DA26F" w14:textId="1CBF3C01" w:rsidR="008A33CA" w:rsidRDefault="008A33CA" w:rsidP="008A33CA">
      <w:pPr>
        <w:jc w:val="both"/>
      </w:pPr>
      <w:r>
        <w:t>O diagrama de classes também é delineado nesta fase, detalhando estaticamente a estrutura organizacional das classes existentes no sistema, com seus atributos e métodos.</w:t>
      </w:r>
    </w:p>
    <w:p w14:paraId="5184C880" w14:textId="000665F1" w:rsidR="008A33CA" w:rsidRDefault="008A33CA" w:rsidP="008A33CA">
      <w:pPr>
        <w:jc w:val="both"/>
      </w:pPr>
      <w:r>
        <w:lastRenderedPageBreak/>
        <w:t xml:space="preserve">As classes pertencentes ao software para gestão de resíduos urbanos são expostas no diagrama de classes </w:t>
      </w:r>
      <w:r w:rsidR="00F25CFF">
        <w:t>(</w:t>
      </w:r>
      <w:r w:rsidR="009B3EAB">
        <w:t>ainda num formato não definitivo</w:t>
      </w:r>
      <w:r w:rsidR="00F25CFF">
        <w:t xml:space="preserve">) </w:t>
      </w:r>
      <w:r>
        <w:t>da figura seguinte, com os seus relacionamentos e as respetivas multiplicidades.</w:t>
      </w:r>
    </w:p>
    <w:p w14:paraId="0EC8A14C" w14:textId="689BC0D5" w:rsidR="00F25CFF" w:rsidRDefault="00F25CFF" w:rsidP="008A33CA">
      <w:pPr>
        <w:jc w:val="both"/>
      </w:pPr>
      <w:r w:rsidRPr="00F25CFF">
        <w:rPr>
          <w:noProof/>
          <w:lang w:eastAsia="pt-PT"/>
        </w:rPr>
        <w:drawing>
          <wp:inline distT="0" distB="0" distL="0" distR="0" wp14:anchorId="3A418BAA" wp14:editId="1E781F1B">
            <wp:extent cx="5274310" cy="3649649"/>
            <wp:effectExtent l="0" t="0" r="2540" b="8255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8519" w14:textId="61259960" w:rsidR="00F900AD" w:rsidRDefault="00F900AD" w:rsidP="008A33CA">
      <w:pPr>
        <w:jc w:val="both"/>
      </w:pPr>
      <w:r>
        <w:t xml:space="preserve">A classe “Edifícios” </w:t>
      </w:r>
      <w:r w:rsidR="00F25CFF">
        <w:t>mantém informações sobre os edifícios</w:t>
      </w:r>
      <w:r w:rsidR="00BD387C">
        <w:t>, relacionando-se com a classe “Utilizadores”</w:t>
      </w:r>
      <w:r w:rsidR="009B3EAB">
        <w:t xml:space="preserve"> e com a classe “Recolhas”.</w:t>
      </w:r>
    </w:p>
    <w:p w14:paraId="3BCDD606" w14:textId="5154CE63" w:rsidR="008A33CA" w:rsidRDefault="008A33CA" w:rsidP="008A33CA">
      <w:pPr>
        <w:jc w:val="both"/>
      </w:pPr>
      <w:r>
        <w:t xml:space="preserve">A classe </w:t>
      </w:r>
      <w:r w:rsidR="00BD387C">
        <w:t>“Utilizadores”</w:t>
      </w:r>
      <w:r>
        <w:t xml:space="preserve"> mantém informações sobre </w:t>
      </w:r>
      <w:r w:rsidR="00680700">
        <w:t xml:space="preserve">os utilizadores </w:t>
      </w:r>
      <w:r w:rsidR="00BD387C">
        <w:t>associados a</w:t>
      </w:r>
      <w:r w:rsidR="00680700">
        <w:t xml:space="preserve"> um </w:t>
      </w:r>
      <w:r w:rsidR="00BD387C">
        <w:t>ou mais edifícios</w:t>
      </w:r>
      <w:r>
        <w:t>,</w:t>
      </w:r>
      <w:r w:rsidR="00680700">
        <w:t xml:space="preserve"> </w:t>
      </w:r>
      <w:r>
        <w:t xml:space="preserve">relacionando-se com a classe </w:t>
      </w:r>
      <w:r w:rsidR="00680700">
        <w:t>edifício</w:t>
      </w:r>
      <w:r>
        <w:t>, que por meio d</w:t>
      </w:r>
      <w:r w:rsidR="00680700">
        <w:t>os</w:t>
      </w:r>
      <w:r>
        <w:t xml:space="preserve"> seus atributos registra informações</w:t>
      </w:r>
      <w:r w:rsidR="00680700">
        <w:t xml:space="preserve"> dos edifícios,</w:t>
      </w:r>
      <w:r>
        <w:t xml:space="preserve"> como </w:t>
      </w:r>
      <w:r w:rsidR="00680700">
        <w:t>nome, morada, fotografia, responsável, observações</w:t>
      </w:r>
      <w:r w:rsidR="0014221B">
        <w:t>, entre outros. Á</w:t>
      </w:r>
      <w:r>
        <w:t xml:space="preserve"> classe </w:t>
      </w:r>
      <w:r w:rsidR="00BD387C">
        <w:t>“Utilizadores”</w:t>
      </w:r>
      <w:r>
        <w:t xml:space="preserve"> está ligada a classe </w:t>
      </w:r>
      <w:r w:rsidR="00BD387C">
        <w:t>“Recolhas”</w:t>
      </w:r>
      <w:r>
        <w:t>, desta</w:t>
      </w:r>
      <w:r w:rsidR="00680700">
        <w:t xml:space="preserve"> </w:t>
      </w:r>
      <w:r>
        <w:t xml:space="preserve">forma obtém </w:t>
      </w:r>
      <w:r w:rsidR="00680700">
        <w:t>as recolhas efetuadas</w:t>
      </w:r>
      <w:r>
        <w:t xml:space="preserve"> por </w:t>
      </w:r>
      <w:r w:rsidR="00680700">
        <w:t>utilizador</w:t>
      </w:r>
      <w:r>
        <w:t xml:space="preserve"> </w:t>
      </w:r>
      <w:r w:rsidR="00BD387C">
        <w:t>num</w:t>
      </w:r>
      <w:r>
        <w:t xml:space="preserve"> determinado período</w:t>
      </w:r>
      <w:r w:rsidR="00680700">
        <w:t>.</w:t>
      </w:r>
    </w:p>
    <w:p w14:paraId="03328ECC" w14:textId="62F379C5" w:rsidR="00D853B7" w:rsidRDefault="00D853B7" w:rsidP="008A33CA">
      <w:pPr>
        <w:jc w:val="both"/>
      </w:pPr>
      <w:r>
        <w:t xml:space="preserve">A classe </w:t>
      </w:r>
      <w:r w:rsidR="009B3EAB">
        <w:t>“Recolhas”</w:t>
      </w:r>
      <w:r>
        <w:t xml:space="preserve"> está</w:t>
      </w:r>
      <w:r w:rsidR="000C2BEF">
        <w:t xml:space="preserve"> </w:t>
      </w:r>
      <w:r>
        <w:t xml:space="preserve">ligada a classe </w:t>
      </w:r>
      <w:r w:rsidR="009B3EAB">
        <w:t>“QuantidadesRecolhidas”</w:t>
      </w:r>
      <w:r w:rsidR="0014221B">
        <w:t xml:space="preserve"> e á classe “MateriaisReciclaveis”</w:t>
      </w:r>
      <w:r>
        <w:t xml:space="preserve">, desta forma obtém as quantidades </w:t>
      </w:r>
      <w:r w:rsidR="0014221B">
        <w:t>e o tipo de</w:t>
      </w:r>
      <w:r>
        <w:t xml:space="preserve"> resíduos recolhidos por utilizador </w:t>
      </w:r>
      <w:r w:rsidR="009B3EAB">
        <w:t>nu</w:t>
      </w:r>
      <w:r>
        <w:t>m determinado período.</w:t>
      </w:r>
    </w:p>
    <w:p w14:paraId="70B7C108" w14:textId="0C3E69FC" w:rsidR="00C321DF" w:rsidRDefault="00C321DF" w:rsidP="00C321DF">
      <w:pPr>
        <w:jc w:val="both"/>
      </w:pPr>
      <w:r>
        <w:t>Conforme figura anterior (</w:t>
      </w:r>
      <w:r w:rsidR="009B3EAB">
        <w:t>ainda num formato não definitivo</w:t>
      </w:r>
      <w:r>
        <w:t>), os métodos das classes correspondentes ao processo de gestão de resíduos possibilitam cadastro, alteração, exclusão, registo, consulta de dados e emissão de relatórios sobre os dados existentes.</w:t>
      </w:r>
    </w:p>
    <w:p w14:paraId="67E027DB" w14:textId="120A16A9" w:rsidR="00302C16" w:rsidRDefault="00302C16" w:rsidP="00C321DF">
      <w:pPr>
        <w:jc w:val="both"/>
      </w:pPr>
    </w:p>
    <w:p w14:paraId="73A5F3FE" w14:textId="782E95D3" w:rsidR="00302C16" w:rsidRPr="00920F97" w:rsidRDefault="00302C16" w:rsidP="00302C16">
      <w:pPr>
        <w:pStyle w:val="Cabealho2"/>
        <w:numPr>
          <w:ilvl w:val="1"/>
          <w:numId w:val="19"/>
        </w:numPr>
      </w:pPr>
      <w:r>
        <w:lastRenderedPageBreak/>
        <w:t xml:space="preserve">   </w:t>
      </w:r>
      <w:r>
        <w:tab/>
      </w:r>
      <w:bookmarkStart w:id="11" w:name="_Toc166079557"/>
      <w:r w:rsidRPr="004A0A4C">
        <w:t>Software</w:t>
      </w:r>
      <w:r>
        <w:t xml:space="preserve"> para gestão de recolhas de residuos urbanos da UAB</w:t>
      </w:r>
      <w:bookmarkEnd w:id="11"/>
    </w:p>
    <w:p w14:paraId="3233D93D" w14:textId="0777362A" w:rsidR="00302C16" w:rsidRDefault="00302C16" w:rsidP="00302C16">
      <w:pPr>
        <w:jc w:val="both"/>
      </w:pPr>
      <w:r>
        <w:t xml:space="preserve">O software </w:t>
      </w:r>
      <w:r w:rsidR="00E12AE4">
        <w:t xml:space="preserve">deverá </w:t>
      </w:r>
      <w:r>
        <w:t>apresenta</w:t>
      </w:r>
      <w:r w:rsidR="00E12AE4">
        <w:t>r</w:t>
      </w:r>
      <w:r>
        <w:t xml:space="preserve"> as funcionalidades </w:t>
      </w:r>
      <w:r w:rsidR="00E12AE4">
        <w:t>definidas</w:t>
      </w:r>
      <w:r>
        <w:t xml:space="preserve"> na</w:t>
      </w:r>
      <w:r w:rsidR="00E12AE4">
        <w:t xml:space="preserve"> fase inicial</w:t>
      </w:r>
      <w:r>
        <w:t>, necessárias ao processo gestão de recolhas de resíduos urbanos</w:t>
      </w:r>
      <w:r w:rsidR="00C35A1A">
        <w:t xml:space="preserve"> da UAB</w:t>
      </w:r>
      <w:r>
        <w:t>. Nesta fase</w:t>
      </w:r>
      <w:r w:rsidR="00C35A1A">
        <w:t xml:space="preserve"> são apresentados alguns ecrãs</w:t>
      </w:r>
      <w:r>
        <w:t xml:space="preserve"> do softwa</w:t>
      </w:r>
      <w:r w:rsidR="00C35A1A">
        <w:t>re envolvendo cadastros, regist</w:t>
      </w:r>
      <w:r>
        <w:t>os e relatórios.</w:t>
      </w:r>
    </w:p>
    <w:p w14:paraId="5D29E8A5" w14:textId="77777777" w:rsidR="00E12AE4" w:rsidRDefault="00E12AE4" w:rsidP="00302C16">
      <w:pPr>
        <w:jc w:val="both"/>
      </w:pPr>
    </w:p>
    <w:sectPr w:rsidR="00E12AE4" w:rsidSect="00AE26D4">
      <w:footerReference w:type="default" r:id="rId19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E772F5" w14:textId="77777777" w:rsidR="00A927A5" w:rsidRDefault="00A927A5" w:rsidP="00C6554A">
      <w:pPr>
        <w:spacing w:before="0" w:after="0" w:line="240" w:lineRule="auto"/>
      </w:pPr>
      <w:r>
        <w:separator/>
      </w:r>
    </w:p>
  </w:endnote>
  <w:endnote w:type="continuationSeparator" w:id="0">
    <w:p w14:paraId="00E6B155" w14:textId="77777777" w:rsidR="00A927A5" w:rsidRDefault="00A927A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C2EE5" w14:textId="1C5AD84F" w:rsidR="004A0A4C" w:rsidRDefault="004A0A4C">
    <w:pPr>
      <w:pStyle w:val="Rodap"/>
    </w:pPr>
    <w:r>
      <w:rPr>
        <w:lang w:bidi="pt-PT"/>
      </w:rPr>
      <w:t xml:space="preserve">Página </w:t>
    </w:r>
    <w:r>
      <w:rPr>
        <w:lang w:bidi="pt-PT"/>
      </w:rPr>
      <w:fldChar w:fldCharType="begin"/>
    </w:r>
    <w:r>
      <w:rPr>
        <w:lang w:bidi="pt-PT"/>
      </w:rPr>
      <w:instrText xml:space="preserve"> PAGE  \* Arabic  \* MERGEFORMAT </w:instrText>
    </w:r>
    <w:r>
      <w:rPr>
        <w:lang w:bidi="pt-PT"/>
      </w:rPr>
      <w:fldChar w:fldCharType="separate"/>
    </w:r>
    <w:r w:rsidR="00D0680F">
      <w:rPr>
        <w:noProof/>
        <w:lang w:bidi="pt-PT"/>
      </w:rPr>
      <w:t>17</w:t>
    </w:r>
    <w:r>
      <w:rPr>
        <w:lang w:bidi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BADF53" w14:textId="77777777" w:rsidR="00A927A5" w:rsidRDefault="00A927A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1810CE5" w14:textId="77777777" w:rsidR="00A927A5" w:rsidRDefault="00A927A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E736A5E"/>
    <w:multiLevelType w:val="hybridMultilevel"/>
    <w:tmpl w:val="B372B144"/>
    <w:lvl w:ilvl="0" w:tplc="1C02B7E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31598"/>
    <w:multiLevelType w:val="multilevel"/>
    <w:tmpl w:val="3E0E10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8035ED"/>
    <w:multiLevelType w:val="multilevel"/>
    <w:tmpl w:val="079E9D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A4C7775"/>
    <w:multiLevelType w:val="multilevel"/>
    <w:tmpl w:val="1CE856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3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233"/>
    <w:rsid w:val="000245AB"/>
    <w:rsid w:val="000676F2"/>
    <w:rsid w:val="00082973"/>
    <w:rsid w:val="00091E0A"/>
    <w:rsid w:val="000A5168"/>
    <w:rsid w:val="000B4600"/>
    <w:rsid w:val="000C2BEF"/>
    <w:rsid w:val="000D5C9B"/>
    <w:rsid w:val="000E6527"/>
    <w:rsid w:val="000F7582"/>
    <w:rsid w:val="00100010"/>
    <w:rsid w:val="001079BF"/>
    <w:rsid w:val="0014221B"/>
    <w:rsid w:val="00144025"/>
    <w:rsid w:val="00147708"/>
    <w:rsid w:val="00155959"/>
    <w:rsid w:val="00157024"/>
    <w:rsid w:val="00162F63"/>
    <w:rsid w:val="001B7B39"/>
    <w:rsid w:val="001C14E6"/>
    <w:rsid w:val="001C1998"/>
    <w:rsid w:val="0020176A"/>
    <w:rsid w:val="00203989"/>
    <w:rsid w:val="002258D0"/>
    <w:rsid w:val="002554CD"/>
    <w:rsid w:val="00267CD0"/>
    <w:rsid w:val="00293B83"/>
    <w:rsid w:val="00297ABC"/>
    <w:rsid w:val="002B1C36"/>
    <w:rsid w:val="002B4294"/>
    <w:rsid w:val="00302C16"/>
    <w:rsid w:val="00315C98"/>
    <w:rsid w:val="003210DA"/>
    <w:rsid w:val="00330D0E"/>
    <w:rsid w:val="00333D0D"/>
    <w:rsid w:val="0035700B"/>
    <w:rsid w:val="003926B1"/>
    <w:rsid w:val="00413542"/>
    <w:rsid w:val="00434766"/>
    <w:rsid w:val="00435233"/>
    <w:rsid w:val="00446050"/>
    <w:rsid w:val="00457F6E"/>
    <w:rsid w:val="00474119"/>
    <w:rsid w:val="00482423"/>
    <w:rsid w:val="004A0A4C"/>
    <w:rsid w:val="004C049F"/>
    <w:rsid w:val="004C0798"/>
    <w:rsid w:val="004D0728"/>
    <w:rsid w:val="004D619D"/>
    <w:rsid w:val="005000E2"/>
    <w:rsid w:val="00512BAF"/>
    <w:rsid w:val="0053550C"/>
    <w:rsid w:val="005D0278"/>
    <w:rsid w:val="005E37D5"/>
    <w:rsid w:val="00626637"/>
    <w:rsid w:val="00643414"/>
    <w:rsid w:val="006520DD"/>
    <w:rsid w:val="00662E18"/>
    <w:rsid w:val="00680700"/>
    <w:rsid w:val="006A3CE7"/>
    <w:rsid w:val="006B78FA"/>
    <w:rsid w:val="0070001F"/>
    <w:rsid w:val="007933C7"/>
    <w:rsid w:val="007A3B28"/>
    <w:rsid w:val="007E41A5"/>
    <w:rsid w:val="00835097"/>
    <w:rsid w:val="00854DFF"/>
    <w:rsid w:val="00871F47"/>
    <w:rsid w:val="00874F02"/>
    <w:rsid w:val="008A33CA"/>
    <w:rsid w:val="008B7F38"/>
    <w:rsid w:val="008D04EF"/>
    <w:rsid w:val="008E53DF"/>
    <w:rsid w:val="009127E1"/>
    <w:rsid w:val="00920F97"/>
    <w:rsid w:val="00944DEE"/>
    <w:rsid w:val="0098674E"/>
    <w:rsid w:val="00997627"/>
    <w:rsid w:val="009B3EAB"/>
    <w:rsid w:val="009D037C"/>
    <w:rsid w:val="00A06610"/>
    <w:rsid w:val="00A3009F"/>
    <w:rsid w:val="00A432FA"/>
    <w:rsid w:val="00A72DF2"/>
    <w:rsid w:val="00A83AB1"/>
    <w:rsid w:val="00A927A5"/>
    <w:rsid w:val="00A9424F"/>
    <w:rsid w:val="00A942F6"/>
    <w:rsid w:val="00AA28CE"/>
    <w:rsid w:val="00AC0A86"/>
    <w:rsid w:val="00AD36EA"/>
    <w:rsid w:val="00AE026F"/>
    <w:rsid w:val="00AE26D4"/>
    <w:rsid w:val="00B01BDD"/>
    <w:rsid w:val="00B02E60"/>
    <w:rsid w:val="00B1024F"/>
    <w:rsid w:val="00B367CE"/>
    <w:rsid w:val="00B448D8"/>
    <w:rsid w:val="00B509BA"/>
    <w:rsid w:val="00B53A73"/>
    <w:rsid w:val="00B64A72"/>
    <w:rsid w:val="00B71470"/>
    <w:rsid w:val="00BA75F1"/>
    <w:rsid w:val="00BD387C"/>
    <w:rsid w:val="00BE12AA"/>
    <w:rsid w:val="00BF3CA1"/>
    <w:rsid w:val="00BF5A90"/>
    <w:rsid w:val="00BF6DB2"/>
    <w:rsid w:val="00C002F3"/>
    <w:rsid w:val="00C26C29"/>
    <w:rsid w:val="00C321DF"/>
    <w:rsid w:val="00C35A1A"/>
    <w:rsid w:val="00C6554A"/>
    <w:rsid w:val="00C70FD7"/>
    <w:rsid w:val="00CC063C"/>
    <w:rsid w:val="00CD2018"/>
    <w:rsid w:val="00D0680F"/>
    <w:rsid w:val="00D36BC8"/>
    <w:rsid w:val="00D60AED"/>
    <w:rsid w:val="00D6641A"/>
    <w:rsid w:val="00D73D37"/>
    <w:rsid w:val="00D853B7"/>
    <w:rsid w:val="00D9182E"/>
    <w:rsid w:val="00D943F5"/>
    <w:rsid w:val="00DC5F39"/>
    <w:rsid w:val="00DC7F41"/>
    <w:rsid w:val="00E12AE4"/>
    <w:rsid w:val="00E36FBB"/>
    <w:rsid w:val="00E41D65"/>
    <w:rsid w:val="00E53D90"/>
    <w:rsid w:val="00E95937"/>
    <w:rsid w:val="00EA1A28"/>
    <w:rsid w:val="00EB1A12"/>
    <w:rsid w:val="00EB398C"/>
    <w:rsid w:val="00ED328D"/>
    <w:rsid w:val="00ED7C44"/>
    <w:rsid w:val="00F0323D"/>
    <w:rsid w:val="00F11551"/>
    <w:rsid w:val="00F25CFF"/>
    <w:rsid w:val="00F5035B"/>
    <w:rsid w:val="00F5117A"/>
    <w:rsid w:val="00F757EE"/>
    <w:rsid w:val="00F900AD"/>
    <w:rsid w:val="00F9585E"/>
    <w:rsid w:val="00FC26F0"/>
    <w:rsid w:val="00FC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A50F5D"/>
  <w15:chartTrackingRefBased/>
  <w15:docId w15:val="{0E4B02A9-5E35-4E2B-ACA4-F37808CB2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Cabealho1">
    <w:name w:val="heading 1"/>
    <w:basedOn w:val="Normal"/>
    <w:next w:val="Normal"/>
    <w:link w:val="Cabealh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o">
    <w:name w:val="Intense Emphasis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grafodaLista">
    <w:name w:val="List Paragraph"/>
    <w:basedOn w:val="Normal"/>
    <w:uiPriority w:val="34"/>
    <w:unhideWhenUsed/>
    <w:qFormat/>
    <w:rsid w:val="00162F63"/>
    <w:pPr>
      <w:ind w:left="720"/>
      <w:contextualSpacing/>
    </w:pPr>
  </w:style>
  <w:style w:type="paragraph" w:styleId="Cabealhodondice">
    <w:name w:val="TOC Heading"/>
    <w:basedOn w:val="Cabealho1"/>
    <w:next w:val="Normal"/>
    <w:uiPriority w:val="39"/>
    <w:unhideWhenUsed/>
    <w:qFormat/>
    <w:rsid w:val="00BA75F1"/>
    <w:pPr>
      <w:spacing w:before="240" w:after="0" w:line="259" w:lineRule="auto"/>
      <w:contextualSpacing w:val="0"/>
      <w:outlineLvl w:val="9"/>
    </w:pPr>
    <w:rPr>
      <w:szCs w:val="32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BA75F1"/>
    <w:pPr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rsid w:val="00BA75F1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BA75F1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F9585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Tipodeletrapredefinidodopargrafo"/>
    <w:rsid w:val="000B4600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6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carvalho\AppData\Roaming\Microsoft\Modelo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EDC25-0254-48E6-A3F3-0AB5A7A03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capa.dotx</Template>
  <TotalTime>0</TotalTime>
  <Pages>18</Pages>
  <Words>2812</Words>
  <Characters>15187</Characters>
  <Application>Microsoft Office Word</Application>
  <DocSecurity>0</DocSecurity>
  <Lines>126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Mario_Costa</dc:creator>
  <cp:keywords/>
  <dc:description/>
  <cp:lastModifiedBy>Mário_Costa</cp:lastModifiedBy>
  <cp:revision>2</cp:revision>
  <cp:lastPrinted>2024-05-08T19:18:00Z</cp:lastPrinted>
  <dcterms:created xsi:type="dcterms:W3CDTF">2025-04-23T20:51:00Z</dcterms:created>
  <dcterms:modified xsi:type="dcterms:W3CDTF">2025-04-23T20:51:00Z</dcterms:modified>
</cp:coreProperties>
</file>